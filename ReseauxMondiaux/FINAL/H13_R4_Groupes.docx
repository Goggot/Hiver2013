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5B7659" w:rsidP="00533883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  <w:lang w:val="en-US"/>
                      </w:rPr>
                      <w:t>Liste des groupes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420-B</w:t>
                    </w:r>
                    <w:r w:rsidR="00C171B6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2E0ED3" w:rsidP="002E0ED3">
                    <w:pPr>
                      <w:jc w:val="center"/>
                    </w:pPr>
                    <w:r>
                      <w:rPr>
                        <w:sz w:val="32"/>
                      </w:rPr>
                      <w:t>Erwan Palanque</w:t>
                    </w:r>
                  </w:p>
                </w:tc>
              </w:sdtContent>
            </w:sdt>
          </w:tr>
          <w:tr w:rsidR="00EE698F" w:rsidRPr="00D35EE4" w:rsidTr="000C2306">
            <w:sdt>
              <w:sdtPr>
                <w:alias w:val="Catégorie "/>
                <w:tag w:val=""/>
                <w:id w:val="205465997"/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EE698F" w:rsidRPr="00D35EE4" w:rsidRDefault="002E0ED3" w:rsidP="002E0ED3">
                    <w:pPr>
                      <w:jc w:val="center"/>
                    </w:pPr>
                    <w:r>
                      <w:t>Artistique</w:t>
                    </w:r>
                  </w:p>
                </w:tc>
              </w:sdtContent>
            </w:sdt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C171B6" w:rsidP="00C171B6">
                    <w:pPr>
                      <w:jc w:val="center"/>
                    </w:pPr>
                    <w:r>
                      <w:t>Hiver</w:t>
                    </w:r>
                    <w:r w:rsidR="000A4FD7" w:rsidRPr="00D35EE4">
                      <w:t xml:space="preserve"> 201</w:t>
                    </w:r>
                    <w:r>
                      <w:t>3</w:t>
                    </w:r>
                  </w:p>
                </w:tc>
              </w:sdtContent>
            </w:sdt>
          </w:tr>
        </w:tbl>
        <w:p w:rsidR="00EE698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6E7FA3" w:rsidRDefault="006E7FA3" w:rsidP="006E7FA3">
      <w:pPr>
        <w:pStyle w:val="Titre1"/>
        <w:rPr>
          <w:rFonts w:eastAsia="Calibri"/>
        </w:rPr>
      </w:pPr>
      <w:r>
        <w:rPr>
          <w:rFonts w:eastAsia="Calibri"/>
        </w:rPr>
        <w:lastRenderedPageBreak/>
        <w:t>Groupes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295"/>
      </w:tblGrid>
      <w:tr w:rsidR="00637B12" w:rsidRPr="003A00CF" w:rsidTr="004218A1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637B12" w:rsidRPr="00F726EE" w:rsidRDefault="00637B12" w:rsidP="004218A1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des groupes</w:t>
            </w:r>
          </w:p>
        </w:tc>
        <w:tc>
          <w:tcPr>
            <w:tcW w:w="5295" w:type="dxa"/>
            <w:shd w:val="clear" w:color="auto" w:fill="FFFFFF" w:themeFill="background1"/>
          </w:tcPr>
          <w:p w:rsidR="00637B12" w:rsidRPr="003A00CF" w:rsidRDefault="008B5A74" w:rsidP="00244E02">
            <w:pPr>
              <w:pStyle w:val="Rponse"/>
            </w:pPr>
            <w:r>
              <w:t>Domaine Local</w:t>
            </w:r>
          </w:p>
        </w:tc>
      </w:tr>
      <w:tr w:rsidR="00637B12" w:rsidRPr="003A00CF" w:rsidTr="004218A1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637B12" w:rsidRDefault="00637B12" w:rsidP="004218A1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Règle de nomenclature</w:t>
            </w:r>
          </w:p>
        </w:tc>
        <w:tc>
          <w:tcPr>
            <w:tcW w:w="5295" w:type="dxa"/>
            <w:shd w:val="clear" w:color="auto" w:fill="FFFFFF" w:themeFill="background1"/>
          </w:tcPr>
          <w:p w:rsidR="00637B12" w:rsidRPr="003A00CF" w:rsidRDefault="00554F9C" w:rsidP="00244E02">
            <w:pPr>
              <w:pStyle w:val="Rponse"/>
            </w:pPr>
            <w:r>
              <w:t>ART</w:t>
            </w:r>
            <w:r w:rsidR="00E9562A">
              <w:t>_ + nom du groupe</w:t>
            </w:r>
          </w:p>
        </w:tc>
      </w:tr>
    </w:tbl>
    <w:tbl>
      <w:tblPr>
        <w:tblStyle w:val="Grilledutableau"/>
        <w:tblW w:w="0" w:type="auto"/>
        <w:tblLook w:val="0200" w:firstRow="0" w:lastRow="0" w:firstColumn="0" w:lastColumn="0" w:noHBand="1" w:noVBand="0"/>
      </w:tblPr>
      <w:tblGrid>
        <w:gridCol w:w="3248"/>
        <w:gridCol w:w="2669"/>
        <w:gridCol w:w="1328"/>
        <w:gridCol w:w="3111"/>
      </w:tblGrid>
      <w:tr w:rsidR="006E7FA3" w:rsidRPr="00D2661E" w:rsidTr="00F51E31">
        <w:tc>
          <w:tcPr>
            <w:tcW w:w="10356" w:type="dxa"/>
            <w:gridSpan w:val="4"/>
          </w:tcPr>
          <w:p w:rsidR="006E7FA3" w:rsidRPr="00D2661E" w:rsidRDefault="006E7FA3" w:rsidP="006E7FA3">
            <w:pPr>
              <w:pStyle w:val="Titre2"/>
              <w:outlineLvl w:val="1"/>
              <w:rPr>
                <w:rFonts w:eastAsia="Times New Roman" w:cs="Times New Roman"/>
                <w:color w:val="auto"/>
              </w:rPr>
            </w:pPr>
            <w:r w:rsidRPr="002D514C">
              <w:t xml:space="preserve">Descriptions des </w:t>
            </w:r>
            <w:r>
              <w:t xml:space="preserve">groupes </w:t>
            </w:r>
          </w:p>
        </w:tc>
      </w:tr>
      <w:tr w:rsidR="001D0C06" w:rsidRPr="00D2661E" w:rsidTr="00F51E31">
        <w:trPr>
          <w:trHeight w:val="576"/>
        </w:trPr>
        <w:tc>
          <w:tcPr>
            <w:tcW w:w="3248" w:type="dxa"/>
            <w:shd w:val="clear" w:color="auto" w:fill="EBF0F5" w:themeFill="accent2" w:themeFillTint="33"/>
            <w:vAlign w:val="center"/>
          </w:tcPr>
          <w:p w:rsidR="006E7FA3" w:rsidRDefault="006E7FA3" w:rsidP="004218A1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Noms</w:t>
            </w:r>
          </w:p>
        </w:tc>
        <w:tc>
          <w:tcPr>
            <w:tcW w:w="2669" w:type="dxa"/>
            <w:shd w:val="clear" w:color="auto" w:fill="EBF0F5" w:themeFill="accent2" w:themeFillTint="33"/>
            <w:vAlign w:val="center"/>
          </w:tcPr>
          <w:p w:rsidR="006E7FA3" w:rsidRPr="00D2661E" w:rsidRDefault="00FC63B1" w:rsidP="006E7FA3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Localisation</w:t>
            </w:r>
          </w:p>
        </w:tc>
        <w:tc>
          <w:tcPr>
            <w:tcW w:w="1328" w:type="dxa"/>
            <w:shd w:val="clear" w:color="auto" w:fill="EBF0F5" w:themeFill="accent2" w:themeFillTint="33"/>
            <w:vAlign w:val="center"/>
          </w:tcPr>
          <w:p w:rsidR="006E7FA3" w:rsidRPr="00D2661E" w:rsidRDefault="006E7FA3" w:rsidP="006E7FA3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>Nombre de membres</w:t>
            </w:r>
          </w:p>
        </w:tc>
        <w:tc>
          <w:tcPr>
            <w:tcW w:w="3111" w:type="dxa"/>
            <w:shd w:val="clear" w:color="auto" w:fill="EBF0F5" w:themeFill="accent2" w:themeFillTint="33"/>
            <w:vAlign w:val="center"/>
          </w:tcPr>
          <w:p w:rsidR="006E7FA3" w:rsidRPr="00D2661E" w:rsidRDefault="006E7FA3" w:rsidP="006E7FA3">
            <w:pPr>
              <w:pStyle w:val="Titre"/>
              <w:spacing w:after="0"/>
              <w:jc w:val="center"/>
              <w:rPr>
                <w:rFonts w:eastAsia="Times New Roman" w:cs="Times New Roman"/>
                <w:color w:val="auto"/>
                <w:sz w:val="28"/>
                <w:szCs w:val="28"/>
              </w:rPr>
            </w:pPr>
            <w:r>
              <w:rPr>
                <w:rFonts w:eastAsia="Times New Roman" w:cs="Times New Roman"/>
                <w:color w:val="auto"/>
                <w:sz w:val="28"/>
                <w:szCs w:val="28"/>
              </w:rPr>
              <w:t xml:space="preserve">Description </w:t>
            </w:r>
            <w:r w:rsidR="00677145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sommaire </w:t>
            </w:r>
            <w:r>
              <w:rPr>
                <w:rFonts w:eastAsia="Times New Roman" w:cs="Times New Roman"/>
                <w:color w:val="auto"/>
                <w:sz w:val="28"/>
                <w:szCs w:val="28"/>
              </w:rPr>
              <w:t>des membres</w:t>
            </w:r>
          </w:p>
        </w:tc>
      </w:tr>
      <w:tr w:rsidR="001D0C06" w:rsidRPr="001D0C06" w:rsidTr="00F51E31">
        <w:tc>
          <w:tcPr>
            <w:tcW w:w="3248" w:type="dxa"/>
          </w:tcPr>
          <w:p w:rsidR="006E7FA3" w:rsidRDefault="00E9562A" w:rsidP="00244E02">
            <w:pPr>
              <w:pStyle w:val="Rponse"/>
            </w:pPr>
            <w:r>
              <w:t>ART_SFX</w:t>
            </w:r>
          </w:p>
        </w:tc>
        <w:tc>
          <w:tcPr>
            <w:tcW w:w="2669" w:type="dxa"/>
            <w:shd w:val="clear" w:color="auto" w:fill="auto"/>
          </w:tcPr>
          <w:p w:rsidR="006E7FA3" w:rsidRPr="00E9562A" w:rsidRDefault="00E9562A" w:rsidP="00E9562A">
            <w:pPr>
              <w:pStyle w:val="Rponse"/>
              <w:rPr>
                <w:lang w:val="fr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</w:t>
            </w:r>
            <w:r>
              <w:rPr>
                <w:lang w:val="fr-CA"/>
              </w:rPr>
              <w:t>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 xml:space="preserve">THETHRONE, </w:t>
            </w:r>
            <w:r>
              <w:rPr>
                <w:lang w:val="fr-CA"/>
              </w:rPr>
              <w:t>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8</w:t>
            </w:r>
          </w:p>
        </w:tc>
        <w:tc>
          <w:tcPr>
            <w:tcW w:w="3111" w:type="dxa"/>
            <w:shd w:val="clear" w:color="auto" w:fill="auto"/>
          </w:tcPr>
          <w:p w:rsidR="006E7FA3" w:rsidRPr="001D0C06" w:rsidRDefault="001D0C06" w:rsidP="00244E02">
            <w:pPr>
              <w:pStyle w:val="Rponse"/>
              <w:rPr>
                <w:lang w:val="fr-CA"/>
              </w:rPr>
            </w:pPr>
            <w:r w:rsidRPr="001D0C06">
              <w:rPr>
                <w:lang w:val="fr-CA"/>
              </w:rPr>
              <w:t>Les specialists des effets spéciaux</w:t>
            </w:r>
          </w:p>
        </w:tc>
      </w:tr>
      <w:tr w:rsidR="001D0C06" w:rsidRPr="001D0C06" w:rsidTr="00F51E31">
        <w:tc>
          <w:tcPr>
            <w:tcW w:w="3248" w:type="dxa"/>
          </w:tcPr>
          <w:p w:rsidR="006E7FA3" w:rsidRDefault="00E9562A" w:rsidP="00E9562A">
            <w:pPr>
              <w:pStyle w:val="Rponse"/>
            </w:pPr>
            <w:r>
              <w:t>ART_Scenar</w:t>
            </w:r>
          </w:p>
        </w:tc>
        <w:tc>
          <w:tcPr>
            <w:tcW w:w="2669" w:type="dxa"/>
            <w:shd w:val="clear" w:color="auto" w:fill="auto"/>
          </w:tcPr>
          <w:p w:rsidR="006E7FA3" w:rsidRPr="00E9562A" w:rsidRDefault="00E9562A" w:rsidP="00E9562A">
            <w:pPr>
              <w:pStyle w:val="Rponse"/>
              <w:rPr>
                <w:lang w:val="fr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</w:t>
            </w:r>
            <w:r>
              <w:rPr>
                <w:lang w:val="fr-CA"/>
              </w:rPr>
              <w:t>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 xml:space="preserve">THETHRONE, </w:t>
            </w:r>
            <w:r>
              <w:rPr>
                <w:lang w:val="fr-CA"/>
              </w:rPr>
              <w:t>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11</w:t>
            </w:r>
          </w:p>
        </w:tc>
        <w:tc>
          <w:tcPr>
            <w:tcW w:w="3111" w:type="dxa"/>
            <w:shd w:val="clear" w:color="auto" w:fill="auto"/>
          </w:tcPr>
          <w:p w:rsidR="006E7FA3" w:rsidRPr="001D0C06" w:rsidRDefault="001D0C06" w:rsidP="00244E02">
            <w:pPr>
              <w:pStyle w:val="Rponse"/>
              <w:rPr>
                <w:lang w:val="fr-CA"/>
              </w:rPr>
            </w:pPr>
            <w:r w:rsidRPr="001D0C06">
              <w:rPr>
                <w:lang w:val="fr-CA"/>
              </w:rPr>
              <w:t>Les responsables de la scénarisation</w:t>
            </w:r>
          </w:p>
        </w:tc>
      </w:tr>
      <w:tr w:rsidR="001D0C06" w:rsidRPr="00E9562A" w:rsidTr="00F51E31">
        <w:tc>
          <w:tcPr>
            <w:tcW w:w="3248" w:type="dxa"/>
          </w:tcPr>
          <w:p w:rsidR="006E7FA3" w:rsidRDefault="00E9562A" w:rsidP="00244E02">
            <w:pPr>
              <w:pStyle w:val="Rponse"/>
            </w:pPr>
            <w:r>
              <w:t>ART_Production</w:t>
            </w:r>
          </w:p>
        </w:tc>
        <w:tc>
          <w:tcPr>
            <w:tcW w:w="2669" w:type="dxa"/>
            <w:shd w:val="clear" w:color="auto" w:fill="auto"/>
          </w:tcPr>
          <w:p w:rsidR="006E7FA3" w:rsidRPr="00E9562A" w:rsidRDefault="00E9562A" w:rsidP="00E9562A">
            <w:pPr>
              <w:pStyle w:val="Rponse"/>
              <w:rPr>
                <w:lang w:val="en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>THETHRONE, 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13</w:t>
            </w:r>
          </w:p>
        </w:tc>
        <w:tc>
          <w:tcPr>
            <w:tcW w:w="3111" w:type="dxa"/>
            <w:shd w:val="clear" w:color="auto" w:fill="auto"/>
          </w:tcPr>
          <w:p w:rsidR="006E7FA3" w:rsidRDefault="001D0C06" w:rsidP="00244E02">
            <w:pPr>
              <w:pStyle w:val="Rponse"/>
            </w:pPr>
            <w:r>
              <w:t>Les directeurs de production</w:t>
            </w:r>
          </w:p>
        </w:tc>
      </w:tr>
      <w:tr w:rsidR="001D0C06" w:rsidRPr="00E9562A" w:rsidTr="00F51E31">
        <w:tc>
          <w:tcPr>
            <w:tcW w:w="3248" w:type="dxa"/>
          </w:tcPr>
          <w:p w:rsidR="006E7FA3" w:rsidRDefault="00E9562A" w:rsidP="00E9562A">
            <w:pPr>
              <w:pStyle w:val="Rponse"/>
            </w:pPr>
            <w:r>
              <w:t>ART_Graphique</w:t>
            </w:r>
          </w:p>
        </w:tc>
        <w:tc>
          <w:tcPr>
            <w:tcW w:w="2669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>THETHRONE, 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12</w:t>
            </w:r>
          </w:p>
        </w:tc>
        <w:tc>
          <w:tcPr>
            <w:tcW w:w="3111" w:type="dxa"/>
            <w:shd w:val="clear" w:color="auto" w:fill="auto"/>
          </w:tcPr>
          <w:p w:rsidR="006E7FA3" w:rsidRDefault="001D0C06" w:rsidP="00244E02">
            <w:pPr>
              <w:pStyle w:val="Rponse"/>
            </w:pPr>
            <w:r>
              <w:t>Les directeurs du graphisme</w:t>
            </w:r>
          </w:p>
        </w:tc>
      </w:tr>
      <w:tr w:rsidR="001D0C06" w:rsidRPr="00E9562A" w:rsidTr="00F51E31">
        <w:tc>
          <w:tcPr>
            <w:tcW w:w="3248" w:type="dxa"/>
          </w:tcPr>
          <w:p w:rsidR="006E7FA3" w:rsidRDefault="00E9562A" w:rsidP="00244E02">
            <w:pPr>
              <w:pStyle w:val="Rponse"/>
            </w:pPr>
            <w:r>
              <w:t>ART_Texture</w:t>
            </w:r>
          </w:p>
        </w:tc>
        <w:tc>
          <w:tcPr>
            <w:tcW w:w="2669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>THETHRONE, 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14</w:t>
            </w:r>
          </w:p>
        </w:tc>
        <w:tc>
          <w:tcPr>
            <w:tcW w:w="3111" w:type="dxa"/>
            <w:shd w:val="clear" w:color="auto" w:fill="auto"/>
          </w:tcPr>
          <w:p w:rsidR="006E7FA3" w:rsidRDefault="001D0C06" w:rsidP="00244E02">
            <w:pPr>
              <w:pStyle w:val="Rponse"/>
            </w:pPr>
            <w:r>
              <w:t>Les designers en textures</w:t>
            </w:r>
          </w:p>
        </w:tc>
      </w:tr>
      <w:tr w:rsidR="001D0C06" w:rsidRPr="00E9562A" w:rsidTr="00F51E31">
        <w:tc>
          <w:tcPr>
            <w:tcW w:w="3248" w:type="dxa"/>
          </w:tcPr>
          <w:p w:rsidR="006E7FA3" w:rsidRDefault="00E9562A" w:rsidP="00244E02">
            <w:pPr>
              <w:pStyle w:val="Rponse"/>
            </w:pPr>
            <w:r>
              <w:t>ART_Audio</w:t>
            </w:r>
          </w:p>
        </w:tc>
        <w:tc>
          <w:tcPr>
            <w:tcW w:w="2669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>THETHRONE, 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6E7FA3" w:rsidRPr="00E9562A" w:rsidRDefault="00E9562A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17</w:t>
            </w:r>
          </w:p>
        </w:tc>
        <w:tc>
          <w:tcPr>
            <w:tcW w:w="3111" w:type="dxa"/>
            <w:shd w:val="clear" w:color="auto" w:fill="auto"/>
          </w:tcPr>
          <w:p w:rsidR="006E7FA3" w:rsidRDefault="001D0C06" w:rsidP="00244E02">
            <w:pPr>
              <w:pStyle w:val="Rponse"/>
            </w:pPr>
            <w:r>
              <w:t>Les designers audio</w:t>
            </w:r>
          </w:p>
        </w:tc>
      </w:tr>
      <w:tr w:rsidR="00F51E31" w:rsidRPr="00E9562A" w:rsidTr="00F51E31">
        <w:tc>
          <w:tcPr>
            <w:tcW w:w="3248" w:type="dxa"/>
          </w:tcPr>
          <w:p w:rsidR="00F51E31" w:rsidRDefault="00F51E31" w:rsidP="00244E02">
            <w:pPr>
              <w:pStyle w:val="Rponse"/>
            </w:pPr>
            <w:r>
              <w:t>ART_GESTIONNAIRE</w:t>
            </w:r>
          </w:p>
        </w:tc>
        <w:tc>
          <w:tcPr>
            <w:tcW w:w="2669" w:type="dxa"/>
            <w:shd w:val="clear" w:color="auto" w:fill="auto"/>
          </w:tcPr>
          <w:p w:rsidR="00F51E31" w:rsidRPr="00E9562A" w:rsidRDefault="00DF76B9" w:rsidP="00244E02">
            <w:pPr>
              <w:pStyle w:val="Rponse"/>
              <w:rPr>
                <w:lang w:val="fr-CA"/>
              </w:rPr>
            </w:pPr>
            <w:r w:rsidRPr="00E9562A">
              <w:rPr>
                <w:lang w:val="fr-CA"/>
              </w:rPr>
              <w:t>ou=ARTISTIQUE,</w:t>
            </w:r>
            <w:r>
              <w:rPr>
                <w:lang w:val="fr-CA"/>
              </w:rPr>
              <w:t xml:space="preserve"> dc</w:t>
            </w:r>
            <w:r w:rsidRPr="00E9562A">
              <w:rPr>
                <w:lang w:val="fr-CA"/>
              </w:rPr>
              <w:t>=</w:t>
            </w:r>
            <w:r>
              <w:rPr>
                <w:lang w:val="fr-CA"/>
              </w:rPr>
              <w:t>THETHRONE, dc</w:t>
            </w:r>
            <w:r w:rsidRPr="00E9562A">
              <w:rPr>
                <w:lang w:val="fr-CA"/>
              </w:rPr>
              <w:t>=PRO</w:t>
            </w:r>
          </w:p>
        </w:tc>
        <w:tc>
          <w:tcPr>
            <w:tcW w:w="1328" w:type="dxa"/>
            <w:shd w:val="clear" w:color="auto" w:fill="auto"/>
          </w:tcPr>
          <w:p w:rsidR="00F51E31" w:rsidRDefault="00DF76B9" w:rsidP="00244E02">
            <w:pPr>
              <w:pStyle w:val="Rponse"/>
              <w:rPr>
                <w:lang w:val="en-CA"/>
              </w:rPr>
            </w:pPr>
            <w:r>
              <w:rPr>
                <w:lang w:val="en-CA"/>
              </w:rPr>
              <w:t>13</w:t>
            </w:r>
          </w:p>
        </w:tc>
        <w:tc>
          <w:tcPr>
            <w:tcW w:w="3111" w:type="dxa"/>
            <w:shd w:val="clear" w:color="auto" w:fill="auto"/>
          </w:tcPr>
          <w:p w:rsidR="00F51E31" w:rsidRDefault="00192622" w:rsidP="00244E02">
            <w:pPr>
              <w:pStyle w:val="Rponse"/>
            </w:pPr>
            <w:r>
              <w:t>Les gestionnaire</w:t>
            </w:r>
            <w:r w:rsidR="00F84B81">
              <w:t>s</w:t>
            </w:r>
            <w:bookmarkStart w:id="0" w:name="_GoBack"/>
            <w:bookmarkEnd w:id="0"/>
            <w:r>
              <w:t xml:space="preserve"> de l’entreprise</w:t>
            </w:r>
          </w:p>
        </w:tc>
      </w:tr>
    </w:tbl>
    <w:p w:rsidR="0015587D" w:rsidRPr="00E9562A" w:rsidRDefault="0015587D" w:rsidP="0015587D">
      <w:pPr>
        <w:rPr>
          <w:rFonts w:eastAsia="Calibri"/>
          <w:lang w:val="en-CA"/>
        </w:rPr>
      </w:pPr>
    </w:p>
    <w:sectPr w:rsidR="0015587D" w:rsidRPr="00E9562A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092D" w:rsidRDefault="0098092D">
      <w:pPr>
        <w:spacing w:after="0" w:line="240" w:lineRule="auto"/>
      </w:pPr>
      <w:r>
        <w:separator/>
      </w:r>
    </w:p>
  </w:endnote>
  <w:endnote w:type="continuationSeparator" w:id="0">
    <w:p w:rsidR="0098092D" w:rsidRDefault="00980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425513D-270A-4A55-B420-CEFC7EC51A48}"/>
    <w:embedBold r:id="rId2" w:fontKey="{1DF47D05-EA30-4607-8962-F40EC311DC13}"/>
    <w:embedItalic r:id="rId3" w:fontKey="{00DFB469-2F66-48C9-B741-3001F600611B}"/>
    <w:embedBoldItalic r:id="rId4" w:fontKey="{93B33541-9D50-4F58-97A9-88D105B42351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C1C0FE6A-45C9-4B83-B4BD-B2E57EB95FA3}"/>
    <w:embedBold r:id="rId6" w:fontKey="{562FDA18-9398-4AA0-8790-C285A95F212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2268E62E-2754-4366-8D3E-11275ED115AB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8" w:fontKey="{9DC86BDB-C7BE-4EF1-AE65-0640415CF437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E2B12898-0B54-4CFC-B645-C9D4C6F9020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602C93" w:rsidRPr="00602C93">
      <w:rPr>
        <w:noProof/>
        <w:lang w:val="fr-FR"/>
      </w:rPr>
      <w:t>6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6DDB7B9F" wp14:editId="182270E9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F84B81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2E0ED3">
          <w:rPr>
            <w:color w:val="727CA3" w:themeColor="accent1"/>
          </w:rPr>
          <w:t>Erwan Palanque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Pr="00F84B81">
      <w:rPr>
        <w:noProof/>
        <w:color w:val="727CA3" w:themeColor="accent1"/>
        <w:lang w:val="fr-FR"/>
      </w:rPr>
      <w:t>1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092D" w:rsidRDefault="0098092D">
      <w:pPr>
        <w:spacing w:after="0" w:line="240" w:lineRule="auto"/>
      </w:pPr>
      <w:r>
        <w:separator/>
      </w:r>
    </w:p>
  </w:footnote>
  <w:footnote w:type="continuationSeparator" w:id="0">
    <w:p w:rsidR="0098092D" w:rsidRDefault="00980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F84B81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B7659" w:rsidRPr="005B7659">
          <w:rPr>
            <w:color w:val="727CA3" w:themeColor="accent1"/>
          </w:rPr>
          <w:t>Liste des groupes</w:t>
        </w:r>
      </w:sdtContent>
    </w:sdt>
    <w:r w:rsidR="005B7659">
      <w:rPr>
        <w:color w:val="727CA3" w:themeColor="accent1"/>
      </w:rPr>
      <w:t xml:space="preserve"> - </w:t>
    </w:r>
    <w:sdt>
      <w:sdtPr>
        <w:rPr>
          <w:color w:val="727CA3" w:themeColor="accent1"/>
        </w:rPr>
        <w:alias w:val="Catégorie "/>
        <w:tag w:val=""/>
        <w:id w:val="1276362060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2E0ED3">
          <w:rPr>
            <w:color w:val="727CA3" w:themeColor="accent1"/>
          </w:rPr>
          <w:t>Artistique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23FDA"/>
    <w:rsid w:val="00036206"/>
    <w:rsid w:val="00036CEF"/>
    <w:rsid w:val="00043664"/>
    <w:rsid w:val="00052017"/>
    <w:rsid w:val="00053D30"/>
    <w:rsid w:val="000545DC"/>
    <w:rsid w:val="00056FB4"/>
    <w:rsid w:val="000571F3"/>
    <w:rsid w:val="000616B5"/>
    <w:rsid w:val="000637BF"/>
    <w:rsid w:val="00066ABD"/>
    <w:rsid w:val="00080523"/>
    <w:rsid w:val="00086ABF"/>
    <w:rsid w:val="000A4FD7"/>
    <w:rsid w:val="000A552B"/>
    <w:rsid w:val="000A62DF"/>
    <w:rsid w:val="000A7927"/>
    <w:rsid w:val="000A7A7B"/>
    <w:rsid w:val="000B76C4"/>
    <w:rsid w:val="000C2306"/>
    <w:rsid w:val="000C54D9"/>
    <w:rsid w:val="000C6B69"/>
    <w:rsid w:val="000D67D9"/>
    <w:rsid w:val="0010792E"/>
    <w:rsid w:val="001105D4"/>
    <w:rsid w:val="00113F99"/>
    <w:rsid w:val="00115EDF"/>
    <w:rsid w:val="001237D7"/>
    <w:rsid w:val="001306E3"/>
    <w:rsid w:val="00133079"/>
    <w:rsid w:val="001356C7"/>
    <w:rsid w:val="00142A89"/>
    <w:rsid w:val="00144422"/>
    <w:rsid w:val="00147A47"/>
    <w:rsid w:val="00151539"/>
    <w:rsid w:val="0015587D"/>
    <w:rsid w:val="00160719"/>
    <w:rsid w:val="001619A9"/>
    <w:rsid w:val="00165463"/>
    <w:rsid w:val="00165B63"/>
    <w:rsid w:val="001865E7"/>
    <w:rsid w:val="00192622"/>
    <w:rsid w:val="0019481D"/>
    <w:rsid w:val="001A476C"/>
    <w:rsid w:val="001A5A3B"/>
    <w:rsid w:val="001A6276"/>
    <w:rsid w:val="001B1E4D"/>
    <w:rsid w:val="001D0C06"/>
    <w:rsid w:val="001E077C"/>
    <w:rsid w:val="001E349B"/>
    <w:rsid w:val="001F778D"/>
    <w:rsid w:val="00202C45"/>
    <w:rsid w:val="0021130C"/>
    <w:rsid w:val="0021282E"/>
    <w:rsid w:val="002143AF"/>
    <w:rsid w:val="00214CF3"/>
    <w:rsid w:val="00233EE2"/>
    <w:rsid w:val="002365CD"/>
    <w:rsid w:val="00244E02"/>
    <w:rsid w:val="00294215"/>
    <w:rsid w:val="002A40C0"/>
    <w:rsid w:val="002B405C"/>
    <w:rsid w:val="002B44C6"/>
    <w:rsid w:val="002B5090"/>
    <w:rsid w:val="002B6CD0"/>
    <w:rsid w:val="002C36DB"/>
    <w:rsid w:val="002C5D70"/>
    <w:rsid w:val="002D07EA"/>
    <w:rsid w:val="002D248F"/>
    <w:rsid w:val="002E0ED3"/>
    <w:rsid w:val="002F404D"/>
    <w:rsid w:val="002F5BB2"/>
    <w:rsid w:val="002F74F1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57942"/>
    <w:rsid w:val="00361394"/>
    <w:rsid w:val="003722B1"/>
    <w:rsid w:val="00386834"/>
    <w:rsid w:val="00391E13"/>
    <w:rsid w:val="003924EF"/>
    <w:rsid w:val="0039446D"/>
    <w:rsid w:val="003A00CF"/>
    <w:rsid w:val="003A2228"/>
    <w:rsid w:val="003A43D9"/>
    <w:rsid w:val="003B66FD"/>
    <w:rsid w:val="003B6810"/>
    <w:rsid w:val="003B6C31"/>
    <w:rsid w:val="003C6B2C"/>
    <w:rsid w:val="003C736A"/>
    <w:rsid w:val="003D1418"/>
    <w:rsid w:val="003D3533"/>
    <w:rsid w:val="003D4DB7"/>
    <w:rsid w:val="003E4B23"/>
    <w:rsid w:val="003E6A63"/>
    <w:rsid w:val="003E6AF6"/>
    <w:rsid w:val="0040274A"/>
    <w:rsid w:val="00405B2F"/>
    <w:rsid w:val="0043202E"/>
    <w:rsid w:val="004346FD"/>
    <w:rsid w:val="00446B6D"/>
    <w:rsid w:val="0045223D"/>
    <w:rsid w:val="004630CA"/>
    <w:rsid w:val="00463868"/>
    <w:rsid w:val="00466A32"/>
    <w:rsid w:val="004715E4"/>
    <w:rsid w:val="00483607"/>
    <w:rsid w:val="004904BD"/>
    <w:rsid w:val="0049513F"/>
    <w:rsid w:val="004A17CC"/>
    <w:rsid w:val="004B19CC"/>
    <w:rsid w:val="004B52E7"/>
    <w:rsid w:val="004B58FF"/>
    <w:rsid w:val="004B5A06"/>
    <w:rsid w:val="004C5363"/>
    <w:rsid w:val="004C67D7"/>
    <w:rsid w:val="004D1D40"/>
    <w:rsid w:val="004D6855"/>
    <w:rsid w:val="004E06D2"/>
    <w:rsid w:val="004E0A2A"/>
    <w:rsid w:val="004E6A28"/>
    <w:rsid w:val="004E6FA4"/>
    <w:rsid w:val="004F52A4"/>
    <w:rsid w:val="00500CC0"/>
    <w:rsid w:val="005011C8"/>
    <w:rsid w:val="00513107"/>
    <w:rsid w:val="0053066C"/>
    <w:rsid w:val="00532370"/>
    <w:rsid w:val="00533883"/>
    <w:rsid w:val="0053452E"/>
    <w:rsid w:val="00546D40"/>
    <w:rsid w:val="00554F9C"/>
    <w:rsid w:val="00564758"/>
    <w:rsid w:val="005A29AD"/>
    <w:rsid w:val="005B278C"/>
    <w:rsid w:val="005B3959"/>
    <w:rsid w:val="005B64F7"/>
    <w:rsid w:val="005B7554"/>
    <w:rsid w:val="005B7659"/>
    <w:rsid w:val="005C2D47"/>
    <w:rsid w:val="005C3422"/>
    <w:rsid w:val="005C596B"/>
    <w:rsid w:val="005C7158"/>
    <w:rsid w:val="005D65FC"/>
    <w:rsid w:val="005E24F6"/>
    <w:rsid w:val="005F5707"/>
    <w:rsid w:val="005F7731"/>
    <w:rsid w:val="0060038C"/>
    <w:rsid w:val="00602C93"/>
    <w:rsid w:val="00620D58"/>
    <w:rsid w:val="00630F60"/>
    <w:rsid w:val="00637B12"/>
    <w:rsid w:val="00640D34"/>
    <w:rsid w:val="00654598"/>
    <w:rsid w:val="006552A1"/>
    <w:rsid w:val="00670D3E"/>
    <w:rsid w:val="00675711"/>
    <w:rsid w:val="00677145"/>
    <w:rsid w:val="006931EF"/>
    <w:rsid w:val="00696934"/>
    <w:rsid w:val="006A1249"/>
    <w:rsid w:val="006E57C9"/>
    <w:rsid w:val="006E7FA3"/>
    <w:rsid w:val="00703D3D"/>
    <w:rsid w:val="0070722F"/>
    <w:rsid w:val="007157BA"/>
    <w:rsid w:val="00722E9B"/>
    <w:rsid w:val="007423D3"/>
    <w:rsid w:val="00743388"/>
    <w:rsid w:val="007523E6"/>
    <w:rsid w:val="007564F7"/>
    <w:rsid w:val="007623B5"/>
    <w:rsid w:val="00764001"/>
    <w:rsid w:val="0077087B"/>
    <w:rsid w:val="00777798"/>
    <w:rsid w:val="00783C33"/>
    <w:rsid w:val="0079227C"/>
    <w:rsid w:val="007A37B2"/>
    <w:rsid w:val="007C5153"/>
    <w:rsid w:val="007C5C9E"/>
    <w:rsid w:val="007D51D7"/>
    <w:rsid w:val="007F7B9B"/>
    <w:rsid w:val="0080533C"/>
    <w:rsid w:val="00810C91"/>
    <w:rsid w:val="00811C53"/>
    <w:rsid w:val="0083476C"/>
    <w:rsid w:val="008352BD"/>
    <w:rsid w:val="00844E11"/>
    <w:rsid w:val="00846455"/>
    <w:rsid w:val="00865DB6"/>
    <w:rsid w:val="00870DF2"/>
    <w:rsid w:val="00870FE7"/>
    <w:rsid w:val="00886DEB"/>
    <w:rsid w:val="00892EF0"/>
    <w:rsid w:val="008A0297"/>
    <w:rsid w:val="008A375D"/>
    <w:rsid w:val="008A5619"/>
    <w:rsid w:val="008A5FC4"/>
    <w:rsid w:val="008A67B1"/>
    <w:rsid w:val="008B2BF9"/>
    <w:rsid w:val="008B5A74"/>
    <w:rsid w:val="008B62C2"/>
    <w:rsid w:val="008C3235"/>
    <w:rsid w:val="008D473B"/>
    <w:rsid w:val="008E11FF"/>
    <w:rsid w:val="008E1D54"/>
    <w:rsid w:val="008E3C14"/>
    <w:rsid w:val="008F45F0"/>
    <w:rsid w:val="008F75A0"/>
    <w:rsid w:val="00900C8A"/>
    <w:rsid w:val="00906DD2"/>
    <w:rsid w:val="00907761"/>
    <w:rsid w:val="0091229A"/>
    <w:rsid w:val="00920AE5"/>
    <w:rsid w:val="00922599"/>
    <w:rsid w:val="009230C4"/>
    <w:rsid w:val="0094121F"/>
    <w:rsid w:val="00954C67"/>
    <w:rsid w:val="00956048"/>
    <w:rsid w:val="00963048"/>
    <w:rsid w:val="00975EF7"/>
    <w:rsid w:val="0098092D"/>
    <w:rsid w:val="009838FA"/>
    <w:rsid w:val="00984EC8"/>
    <w:rsid w:val="00993F86"/>
    <w:rsid w:val="009A2F75"/>
    <w:rsid w:val="009B03FD"/>
    <w:rsid w:val="009C29A0"/>
    <w:rsid w:val="009C4714"/>
    <w:rsid w:val="009C6FA6"/>
    <w:rsid w:val="009E4D9D"/>
    <w:rsid w:val="009F0A9B"/>
    <w:rsid w:val="009F1B45"/>
    <w:rsid w:val="00A001E2"/>
    <w:rsid w:val="00A00D52"/>
    <w:rsid w:val="00A02094"/>
    <w:rsid w:val="00A051DF"/>
    <w:rsid w:val="00A14B9A"/>
    <w:rsid w:val="00A235DE"/>
    <w:rsid w:val="00A27CD5"/>
    <w:rsid w:val="00A4355E"/>
    <w:rsid w:val="00A5797C"/>
    <w:rsid w:val="00AA067C"/>
    <w:rsid w:val="00AA07D8"/>
    <w:rsid w:val="00AA2161"/>
    <w:rsid w:val="00AA493D"/>
    <w:rsid w:val="00AB1F47"/>
    <w:rsid w:val="00AB72FF"/>
    <w:rsid w:val="00AC2DAA"/>
    <w:rsid w:val="00AC59A3"/>
    <w:rsid w:val="00AE7992"/>
    <w:rsid w:val="00AF0F3F"/>
    <w:rsid w:val="00AF7FE2"/>
    <w:rsid w:val="00B03246"/>
    <w:rsid w:val="00B1190A"/>
    <w:rsid w:val="00B1327A"/>
    <w:rsid w:val="00B258F4"/>
    <w:rsid w:val="00B3453F"/>
    <w:rsid w:val="00B37BC7"/>
    <w:rsid w:val="00B6480E"/>
    <w:rsid w:val="00B661C1"/>
    <w:rsid w:val="00B766AD"/>
    <w:rsid w:val="00B8023D"/>
    <w:rsid w:val="00B8219E"/>
    <w:rsid w:val="00B95EBC"/>
    <w:rsid w:val="00BA61FB"/>
    <w:rsid w:val="00BB72B0"/>
    <w:rsid w:val="00BD151A"/>
    <w:rsid w:val="00BD4F69"/>
    <w:rsid w:val="00BD5A2B"/>
    <w:rsid w:val="00BD7443"/>
    <w:rsid w:val="00BE2FD8"/>
    <w:rsid w:val="00BF4DF6"/>
    <w:rsid w:val="00C12036"/>
    <w:rsid w:val="00C15F6D"/>
    <w:rsid w:val="00C16E43"/>
    <w:rsid w:val="00C171B6"/>
    <w:rsid w:val="00C30345"/>
    <w:rsid w:val="00C53319"/>
    <w:rsid w:val="00C53FC0"/>
    <w:rsid w:val="00C562DF"/>
    <w:rsid w:val="00C63E96"/>
    <w:rsid w:val="00C64725"/>
    <w:rsid w:val="00C66A71"/>
    <w:rsid w:val="00C72019"/>
    <w:rsid w:val="00C81277"/>
    <w:rsid w:val="00C820B3"/>
    <w:rsid w:val="00CA3B08"/>
    <w:rsid w:val="00CB1786"/>
    <w:rsid w:val="00CB2F83"/>
    <w:rsid w:val="00CB5505"/>
    <w:rsid w:val="00CC2F08"/>
    <w:rsid w:val="00CD3948"/>
    <w:rsid w:val="00CD6623"/>
    <w:rsid w:val="00CE3AA8"/>
    <w:rsid w:val="00CF5764"/>
    <w:rsid w:val="00D026B7"/>
    <w:rsid w:val="00D05F75"/>
    <w:rsid w:val="00D17489"/>
    <w:rsid w:val="00D1763C"/>
    <w:rsid w:val="00D35EE4"/>
    <w:rsid w:val="00D42B05"/>
    <w:rsid w:val="00D50294"/>
    <w:rsid w:val="00D55BE9"/>
    <w:rsid w:val="00D707A8"/>
    <w:rsid w:val="00D71B14"/>
    <w:rsid w:val="00D72981"/>
    <w:rsid w:val="00D83F4A"/>
    <w:rsid w:val="00DB5C72"/>
    <w:rsid w:val="00DB7D48"/>
    <w:rsid w:val="00DC1D69"/>
    <w:rsid w:val="00DC29CA"/>
    <w:rsid w:val="00DD0C8A"/>
    <w:rsid w:val="00DF76B9"/>
    <w:rsid w:val="00DF7ABB"/>
    <w:rsid w:val="00E02748"/>
    <w:rsid w:val="00E035AF"/>
    <w:rsid w:val="00E07D2A"/>
    <w:rsid w:val="00E07E99"/>
    <w:rsid w:val="00E14C1D"/>
    <w:rsid w:val="00E15B2D"/>
    <w:rsid w:val="00E239A3"/>
    <w:rsid w:val="00E33656"/>
    <w:rsid w:val="00E3456E"/>
    <w:rsid w:val="00E47150"/>
    <w:rsid w:val="00E50C80"/>
    <w:rsid w:val="00E52C48"/>
    <w:rsid w:val="00E54694"/>
    <w:rsid w:val="00E64113"/>
    <w:rsid w:val="00E71435"/>
    <w:rsid w:val="00E72109"/>
    <w:rsid w:val="00E746AB"/>
    <w:rsid w:val="00E806C8"/>
    <w:rsid w:val="00E856B9"/>
    <w:rsid w:val="00E92FE8"/>
    <w:rsid w:val="00E9562A"/>
    <w:rsid w:val="00EA3F0E"/>
    <w:rsid w:val="00EA43D0"/>
    <w:rsid w:val="00EC65EC"/>
    <w:rsid w:val="00EE1CAB"/>
    <w:rsid w:val="00EE65F2"/>
    <w:rsid w:val="00EE698F"/>
    <w:rsid w:val="00F074CE"/>
    <w:rsid w:val="00F15378"/>
    <w:rsid w:val="00F17079"/>
    <w:rsid w:val="00F22E1E"/>
    <w:rsid w:val="00F4233A"/>
    <w:rsid w:val="00F51E31"/>
    <w:rsid w:val="00F52CC3"/>
    <w:rsid w:val="00F60C2A"/>
    <w:rsid w:val="00F7193D"/>
    <w:rsid w:val="00F758C3"/>
    <w:rsid w:val="00F77ECB"/>
    <w:rsid w:val="00F8219A"/>
    <w:rsid w:val="00F84B81"/>
    <w:rsid w:val="00F91ABB"/>
    <w:rsid w:val="00FA2E00"/>
    <w:rsid w:val="00FA3253"/>
    <w:rsid w:val="00FA6549"/>
    <w:rsid w:val="00FB34E6"/>
    <w:rsid w:val="00FB59FD"/>
    <w:rsid w:val="00FB7EFA"/>
    <w:rsid w:val="00FC568A"/>
    <w:rsid w:val="00FC6288"/>
    <w:rsid w:val="00FC63B1"/>
    <w:rsid w:val="00FC686A"/>
    <w:rsid w:val="00FE5186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C9211DC3-6AE7-4FE7-B93C-F7D4FCEB4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25</TotalTime>
  <Pages>2</Pages>
  <Words>133</Words>
  <Characters>735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Liste des groupes</vt:lpstr>
      <vt:lpstr/>
    </vt:vector>
  </TitlesOfParts>
  <Manager>Erwan Palanque</Manager>
  <Company>Famille</Company>
  <LinksUpToDate>false</LinksUpToDate>
  <CharactersWithSpaces>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Liste des groupes</dc:title>
  <dc:subject>Projet réseau 420-B61 et 420-B64</dc:subject>
  <dc:creator>Famille</dc:creator>
  <cp:lastModifiedBy>Erwan</cp:lastModifiedBy>
  <cp:revision>5</cp:revision>
  <cp:lastPrinted>2013-04-30T16:26:00Z</cp:lastPrinted>
  <dcterms:created xsi:type="dcterms:W3CDTF">2013-05-15T12:56:00Z</dcterms:created>
  <dcterms:modified xsi:type="dcterms:W3CDTF">2013-05-15T13:21:00Z</dcterms:modified>
  <cp:category>Artistique</cp:category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
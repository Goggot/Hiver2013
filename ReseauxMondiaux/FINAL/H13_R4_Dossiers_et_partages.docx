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id w:val="154042960"/>
        <w:docPartObj>
          <w:docPartGallery w:val="Cover Pages"/>
          <w:docPartUnique/>
        </w:docPartObj>
      </w:sdtPr>
      <w:sdtEndPr/>
      <w:sdtContent>
        <w:p w:rsidR="00EE698F" w:rsidRPr="00034FE7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034FE7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034FE7" w:rsidRDefault="00E06B8F" w:rsidP="00E06B8F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 w:rsidRPr="00034FE7">
                      <w:rPr>
                        <w:sz w:val="96"/>
                        <w:szCs w:val="96"/>
                      </w:rPr>
                      <w:t>Dossiers et partages</w:t>
                    </w:r>
                  </w:p>
                </w:sdtContent>
              </w:sdt>
            </w:tc>
          </w:tr>
          <w:tr w:rsidR="00EE698F" w:rsidRPr="00034FE7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034FE7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034FE7">
                      <w:rPr>
                        <w:sz w:val="36"/>
                        <w:szCs w:val="36"/>
                      </w:rPr>
                      <w:t>Projet réseau 420-B</w:t>
                    </w:r>
                    <w:r w:rsidR="00C171B6" w:rsidRPr="00034FE7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034FE7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034FE7" w:rsidRDefault="00EE698F" w:rsidP="000C2306"/>
            </w:tc>
          </w:tr>
          <w:tr w:rsidR="00EE698F" w:rsidRPr="00034FE7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034FE7" w:rsidRDefault="002E0ED3" w:rsidP="002E0ED3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034FE7" w:rsidTr="000C2306">
            <w:tc>
              <w:tcPr>
                <w:tcW w:w="0" w:type="auto"/>
                <w:vAlign w:val="bottom"/>
              </w:tcPr>
              <w:p w:rsidR="00EE698F" w:rsidRPr="00034FE7" w:rsidRDefault="00EE698F" w:rsidP="000C2306">
                <w:pPr>
                  <w:jc w:val="center"/>
                </w:pPr>
              </w:p>
            </w:tc>
          </w:tr>
          <w:tr w:rsidR="000A4FD7" w:rsidRPr="00034FE7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034FE7" w:rsidRDefault="00C171B6" w:rsidP="00C171B6">
                    <w:pPr>
                      <w:jc w:val="center"/>
                    </w:pPr>
                    <w:r w:rsidRPr="00034FE7">
                      <w:t>Hiver</w:t>
                    </w:r>
                    <w:r w:rsidR="000A4FD7" w:rsidRPr="00034FE7">
                      <w:t xml:space="preserve"> 201</w:t>
                    </w:r>
                    <w:r w:rsidRPr="00034FE7">
                      <w:t>3</w:t>
                    </w:r>
                  </w:p>
                </w:tc>
              </w:sdtContent>
            </w:sdt>
          </w:tr>
        </w:tbl>
        <w:p w:rsidR="0057648F" w:rsidRPr="00034FE7" w:rsidRDefault="001356C7" w:rsidP="0057648F">
          <w:pPr>
            <w:pStyle w:val="Titre2"/>
          </w:pPr>
          <w:r w:rsidRPr="00034FE7">
            <w:br w:type="page"/>
          </w:r>
        </w:p>
      </w:sdtContent>
    </w:sdt>
    <w:p w:rsidR="00EE698F" w:rsidRPr="00034FE7" w:rsidRDefault="0057648F" w:rsidP="0057648F">
      <w:pPr>
        <w:pStyle w:val="Titre1"/>
      </w:pPr>
      <w:r w:rsidRPr="00034FE7">
        <w:lastRenderedPageBreak/>
        <w:t>Contrôleur de domaine</w:t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7614"/>
      </w:tblGrid>
      <w:tr w:rsidR="009254D2" w:rsidRPr="00034FE7" w:rsidTr="00B22B7A">
        <w:tc>
          <w:tcPr>
            <w:tcW w:w="2664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b/>
                <w:lang w:val="fr-CA"/>
              </w:rPr>
            </w:pPr>
            <w:r w:rsidRPr="00034FE7">
              <w:rPr>
                <w:b/>
                <w:lang w:val="fr-CA"/>
              </w:rPr>
              <w:t>Nom du serveur</w:t>
            </w:r>
          </w:p>
        </w:tc>
        <w:tc>
          <w:tcPr>
            <w:tcW w:w="7614" w:type="dxa"/>
          </w:tcPr>
          <w:p w:rsidR="009254D2" w:rsidRPr="00034FE7" w:rsidRDefault="002E0ED3" w:rsidP="002E0ED3">
            <w:pPr>
              <w:rPr>
                <w:sz w:val="28"/>
                <w:lang w:val="fr-CA"/>
              </w:rPr>
            </w:pPr>
            <w:r>
              <w:rPr>
                <w:sz w:val="28"/>
                <w:lang w:val="fr-CA"/>
              </w:rPr>
              <w:t>407PF5</w:t>
            </w:r>
          </w:p>
        </w:tc>
      </w:tr>
    </w:tbl>
    <w:p w:rsidR="00540AF1" w:rsidRDefault="00540AF1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9254D2" w:rsidRPr="003B1F34" w:rsidTr="00B22B7A">
        <w:tc>
          <w:tcPr>
            <w:tcW w:w="2664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9254D2" w:rsidRPr="003B1F34" w:rsidRDefault="00713233" w:rsidP="003B1F34">
            <w:pPr>
              <w:pStyle w:val="NormalEspace"/>
            </w:pPr>
            <w:r w:rsidRPr="003B1F34">
              <w:t>C:\_SEGA_ART\</w:t>
            </w:r>
            <w:r w:rsidR="00AF5BB4" w:rsidRPr="003B1F34">
              <w:t>ART_S</w:t>
            </w:r>
            <w:r w:rsidR="00D94405">
              <w:t>c</w:t>
            </w:r>
            <w:r w:rsidR="00DD6F16">
              <w:t>énarisation</w:t>
            </w:r>
          </w:p>
        </w:tc>
      </w:tr>
      <w:tr w:rsidR="009254D2" w:rsidRPr="00034FE7" w:rsidTr="00B22B7A">
        <w:tc>
          <w:tcPr>
            <w:tcW w:w="2664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507D53" w:rsidRDefault="00507D53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507D53" w:rsidRDefault="00507D53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ART_Designers</w:t>
            </w:r>
            <w:r>
              <w:rPr>
                <w:lang w:val="fr-CA"/>
              </w:rPr>
              <w:t> : aucun</w:t>
            </w:r>
          </w:p>
          <w:p w:rsidR="00507D53" w:rsidRDefault="00507D53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ART_SFX : lecture / modification</w:t>
            </w:r>
          </w:p>
          <w:p w:rsidR="003C75E6" w:rsidRDefault="003C75E6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ART_Scenar : lecture / modification</w:t>
            </w:r>
          </w:p>
          <w:p w:rsidR="00507D53" w:rsidRDefault="00507D53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ART_Production : lecture / exécution</w:t>
            </w:r>
          </w:p>
          <w:p w:rsidR="006746E3" w:rsidRPr="00034FE7" w:rsidRDefault="00507D53" w:rsidP="00507D5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ART_Graphique : lecture / exécution</w:t>
            </w:r>
          </w:p>
        </w:tc>
      </w:tr>
      <w:tr w:rsidR="009254D2" w:rsidRPr="00034FE7" w:rsidTr="00B22B7A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9254D2" w:rsidRPr="00034FE7" w:rsidRDefault="00796731" w:rsidP="00B22B7A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À compléter</w:t>
            </w:r>
            <w:r w:rsidR="009254D2" w:rsidRPr="00034FE7">
              <w:rPr>
                <w:lang w:val="fr-CA"/>
              </w:rPr>
              <w:t xml:space="preserve"> seulement si des sous-dossiers sont présents</w:t>
            </w:r>
          </w:p>
        </w:tc>
      </w:tr>
      <w:tr w:rsidR="009254D2" w:rsidRPr="00034FE7" w:rsidTr="00B22B7A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</w:p>
        </w:tc>
      </w:tr>
      <w:tr w:rsidR="009254D2" w:rsidRPr="00034FE7" w:rsidTr="00B22B7A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</w:p>
        </w:tc>
      </w:tr>
      <w:tr w:rsidR="009254D2" w:rsidRPr="00034FE7" w:rsidTr="00B22B7A">
        <w:tc>
          <w:tcPr>
            <w:tcW w:w="2664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9254D2" w:rsidRPr="00034FE7" w:rsidRDefault="005E7CA7" w:rsidP="00B22B7A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ART_SCÉNARISATION</w:t>
            </w:r>
          </w:p>
        </w:tc>
      </w:tr>
      <w:tr w:rsidR="009254D2" w:rsidRPr="00034FE7" w:rsidTr="00B22B7A">
        <w:tc>
          <w:tcPr>
            <w:tcW w:w="2664" w:type="dxa"/>
            <w:shd w:val="clear" w:color="auto" w:fill="E7E7EB" w:themeFill="text2" w:themeFillTint="33"/>
          </w:tcPr>
          <w:p w:rsidR="009254D2" w:rsidRPr="00034FE7" w:rsidRDefault="009254D2" w:rsidP="00B22B7A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9254D2" w:rsidRPr="00034FE7" w:rsidRDefault="002C279B" w:rsidP="00B22B7A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Contrôle total : Tout le monde</w:t>
            </w:r>
          </w:p>
        </w:tc>
      </w:tr>
      <w:tr w:rsidR="00332656" w:rsidRPr="00034FE7" w:rsidTr="00B22B7A">
        <w:tc>
          <w:tcPr>
            <w:tcW w:w="2664" w:type="dxa"/>
            <w:shd w:val="clear" w:color="auto" w:fill="E7E7EB" w:themeFill="text2" w:themeFillTint="33"/>
          </w:tcPr>
          <w:p w:rsidR="00332656" w:rsidRPr="00034FE7" w:rsidRDefault="00332656" w:rsidP="00B22B7A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332656" w:rsidRPr="00034FE7" w:rsidRDefault="00837578" w:rsidP="00B22B7A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540AF1" w:rsidRDefault="00540AF1"/>
    <w:p w:rsidR="00D162FB" w:rsidRDefault="00D162FB"/>
    <w:p w:rsidR="00D162FB" w:rsidRDefault="00D162FB" w:rsidP="00D162FB"/>
    <w:p w:rsidR="00D162FB" w:rsidRDefault="00D162FB" w:rsidP="00D162FB"/>
    <w:p w:rsidR="00D162FB" w:rsidRDefault="00D162FB" w:rsidP="00D162FB"/>
    <w:p w:rsidR="003E3E42" w:rsidRPr="00034FE7" w:rsidRDefault="003E3E42">
      <w:r w:rsidRPr="00034FE7">
        <w:br w:type="page"/>
      </w:r>
    </w:p>
    <w:p w:rsidR="00D50F68" w:rsidRPr="00034FE7" w:rsidRDefault="003E3E42" w:rsidP="00324D5A">
      <w:pPr>
        <w:pStyle w:val="Titre1"/>
      </w:pPr>
      <w:r w:rsidRPr="00034FE7">
        <w:lastRenderedPageBreak/>
        <w:t>Serveur 1</w:t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7614"/>
      </w:tblGrid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b/>
                <w:lang w:val="fr-CA"/>
              </w:rPr>
            </w:pPr>
            <w:r w:rsidRPr="00034FE7">
              <w:rPr>
                <w:b/>
                <w:lang w:val="fr-CA"/>
              </w:rPr>
              <w:t>Nom du serveur</w:t>
            </w:r>
          </w:p>
        </w:tc>
        <w:tc>
          <w:tcPr>
            <w:tcW w:w="7614" w:type="dxa"/>
          </w:tcPr>
          <w:p w:rsidR="00F462DA" w:rsidRPr="00034FE7" w:rsidRDefault="009369A4" w:rsidP="004F3DAE">
            <w:pPr>
              <w:rPr>
                <w:sz w:val="28"/>
                <w:lang w:val="fr-CA"/>
              </w:rPr>
            </w:pPr>
            <w:r>
              <w:rPr>
                <w:sz w:val="28"/>
                <w:lang w:val="fr-CA"/>
              </w:rPr>
              <w:t>407PF2</w:t>
            </w:r>
          </w:p>
        </w:tc>
      </w:tr>
    </w:tbl>
    <w:p w:rsidR="00F462DA" w:rsidRDefault="00F462DA" w:rsidP="00F462DA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F462DA" w:rsidRPr="00713233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F462DA" w:rsidRPr="00713233" w:rsidRDefault="00C66D75" w:rsidP="004F3DAE">
            <w:pPr>
              <w:pStyle w:val="NormalEspace"/>
              <w:rPr>
                <w:lang w:val="en-CA"/>
              </w:rPr>
            </w:pPr>
            <w:r w:rsidRPr="00713233">
              <w:rPr>
                <w:lang w:val="en-CA"/>
              </w:rPr>
              <w:t>C:\_SEGA_ART\</w:t>
            </w:r>
            <w:r w:rsidR="009369A4" w:rsidRPr="00713233">
              <w:rPr>
                <w:lang w:val="en-CA"/>
              </w:rPr>
              <w:t>ART_SFX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9369A4" w:rsidRDefault="009369A4" w:rsidP="009369A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9369A4" w:rsidRDefault="009369A4" w:rsidP="009369A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ART_Designers : aucun</w:t>
            </w:r>
          </w:p>
          <w:p w:rsidR="009369A4" w:rsidRDefault="009369A4" w:rsidP="009369A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ART_SFX : lecture / modification</w:t>
            </w:r>
          </w:p>
          <w:p w:rsidR="009369A4" w:rsidRDefault="009369A4" w:rsidP="009369A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ART_Scenar : lecture / </w:t>
            </w:r>
            <w:r>
              <w:rPr>
                <w:lang w:val="fr-CA"/>
              </w:rPr>
              <w:t>exécution</w:t>
            </w:r>
          </w:p>
          <w:p w:rsidR="00881255" w:rsidRDefault="009369A4" w:rsidP="0088125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ART_Production</w:t>
            </w:r>
            <w:r w:rsidR="00881255">
              <w:rPr>
                <w:lang w:val="fr-CA"/>
              </w:rPr>
              <w:t xml:space="preserve"> : </w:t>
            </w:r>
            <w:r w:rsidR="00881255">
              <w:rPr>
                <w:lang w:val="fr-CA"/>
              </w:rPr>
              <w:t>aucun</w:t>
            </w:r>
          </w:p>
          <w:p w:rsidR="00F462DA" w:rsidRPr="00034FE7" w:rsidRDefault="009369A4" w:rsidP="009369A4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ART_Graphique : </w:t>
            </w:r>
            <w:r w:rsidR="00881255">
              <w:rPr>
                <w:lang w:val="fr-CA"/>
              </w:rPr>
              <w:t>aucun</w:t>
            </w:r>
          </w:p>
        </w:tc>
      </w:tr>
      <w:tr w:rsidR="00F462DA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F462DA" w:rsidRPr="00034FE7" w:rsidTr="004F3DAE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F462DA" w:rsidRPr="00034FE7" w:rsidRDefault="009369A4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ART_SFX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F462DA" w:rsidRPr="00034FE7" w:rsidRDefault="007F3947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Contrôle total : Tout le monde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F462DA" w:rsidRPr="00034FE7" w:rsidRDefault="00837578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F462DA" w:rsidRDefault="00F462DA" w:rsidP="00F462DA"/>
    <w:p w:rsidR="00F462DA" w:rsidRDefault="00F462DA" w:rsidP="00F462DA"/>
    <w:p w:rsidR="00F462DA" w:rsidRDefault="00D162FB">
      <w:r>
        <w:br w:type="page"/>
      </w:r>
    </w:p>
    <w:p w:rsidR="00F462DA" w:rsidRPr="00034FE7" w:rsidRDefault="00F462DA" w:rsidP="00F462DA">
      <w:pPr>
        <w:pStyle w:val="Titre1"/>
      </w:pPr>
      <w:r w:rsidRPr="00034FE7">
        <w:lastRenderedPageBreak/>
        <w:t xml:space="preserve">Serveur </w:t>
      </w:r>
      <w:r>
        <w:t>2</w:t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7614"/>
      </w:tblGrid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b/>
                <w:lang w:val="fr-CA"/>
              </w:rPr>
            </w:pPr>
            <w:r w:rsidRPr="00034FE7">
              <w:rPr>
                <w:b/>
                <w:lang w:val="fr-CA"/>
              </w:rPr>
              <w:t>Nom du serveur</w:t>
            </w:r>
          </w:p>
        </w:tc>
        <w:tc>
          <w:tcPr>
            <w:tcW w:w="7614" w:type="dxa"/>
          </w:tcPr>
          <w:p w:rsidR="00F462DA" w:rsidRPr="00034FE7" w:rsidRDefault="000C6C58" w:rsidP="004F3DAE">
            <w:pPr>
              <w:rPr>
                <w:sz w:val="28"/>
                <w:lang w:val="fr-CA"/>
              </w:rPr>
            </w:pPr>
            <w:r>
              <w:rPr>
                <w:sz w:val="28"/>
                <w:lang w:val="fr-CA"/>
              </w:rPr>
              <w:t>407PF3</w:t>
            </w:r>
          </w:p>
        </w:tc>
      </w:tr>
    </w:tbl>
    <w:p w:rsidR="00F462DA" w:rsidRDefault="00F462DA" w:rsidP="00F462DA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F462DA" w:rsidRPr="00C66D75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F462DA" w:rsidRPr="00C66D75" w:rsidRDefault="00C66D75" w:rsidP="004F3DAE">
            <w:pPr>
              <w:pStyle w:val="NormalEspace"/>
              <w:rPr>
                <w:lang w:val="en-CA"/>
              </w:rPr>
            </w:pPr>
            <w:r w:rsidRPr="00C66D75">
              <w:rPr>
                <w:lang w:val="en-CA"/>
              </w:rPr>
              <w:t>C:\_SEGA_ART\</w:t>
            </w:r>
            <w:r w:rsidR="000C6C58" w:rsidRPr="00C66D75">
              <w:rPr>
                <w:lang w:val="en-CA"/>
              </w:rPr>
              <w:t>ART_</w:t>
            </w:r>
            <w:r w:rsidR="00333455" w:rsidRPr="00C66D75">
              <w:rPr>
                <w:lang w:val="en-CA"/>
              </w:rPr>
              <w:t>Doc</w:t>
            </w:r>
            <w:r w:rsidR="000C6C58" w:rsidRPr="00C66D75">
              <w:rPr>
                <w:lang w:val="en-CA"/>
              </w:rPr>
              <w:t>Design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0C6C58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0C6C58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ART_Designers : lecture / modification</w:t>
            </w:r>
          </w:p>
          <w:p w:rsidR="000C6C58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ART_SFX : lecture / modification</w:t>
            </w:r>
          </w:p>
          <w:p w:rsidR="000C6C58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ART_Production : lecture / exécution</w:t>
            </w:r>
          </w:p>
          <w:p w:rsidR="000C6C58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ART_Graphique : lecture / exécution</w:t>
            </w:r>
          </w:p>
          <w:p w:rsidR="00F462DA" w:rsidRPr="00034FE7" w:rsidRDefault="000C6C58" w:rsidP="000C6C58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ART_Scenar : aucun</w:t>
            </w:r>
          </w:p>
        </w:tc>
      </w:tr>
      <w:tr w:rsidR="00F462DA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F462DA" w:rsidRPr="00034FE7" w:rsidTr="004F3DAE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F462DA" w:rsidRPr="00034FE7" w:rsidRDefault="000C6C58" w:rsidP="000A2DF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</w:t>
            </w:r>
            <w:r w:rsidR="001F7482">
              <w:rPr>
                <w:lang w:val="fr-CA"/>
              </w:rPr>
              <w:t>D</w:t>
            </w:r>
            <w:r w:rsidR="000A2DF2">
              <w:rPr>
                <w:lang w:val="fr-CA"/>
              </w:rPr>
              <w:t>OCDESIGN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F462DA" w:rsidRPr="00034FE7" w:rsidRDefault="002C279B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Contrôle total : Tout le monde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F462DA" w:rsidRPr="00034FE7" w:rsidRDefault="00063D2B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D162FB" w:rsidRDefault="00D162FB" w:rsidP="00D162FB"/>
    <w:p w:rsidR="00D162FB" w:rsidRDefault="00D162FB" w:rsidP="00D162FB"/>
    <w:p w:rsidR="00D162FB" w:rsidRDefault="00D162FB" w:rsidP="00D162FB"/>
    <w:p w:rsidR="00F462DA" w:rsidRDefault="00F462DA">
      <w:r>
        <w:br w:type="page"/>
      </w:r>
    </w:p>
    <w:p w:rsidR="00F462DA" w:rsidRPr="00034FE7" w:rsidRDefault="00F462DA" w:rsidP="00F462DA">
      <w:pPr>
        <w:pStyle w:val="Titre1"/>
      </w:pPr>
      <w:r w:rsidRPr="00034FE7">
        <w:lastRenderedPageBreak/>
        <w:t xml:space="preserve">Serveur </w:t>
      </w:r>
      <w:r>
        <w:t>3</w:t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7614"/>
      </w:tblGrid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b/>
                <w:lang w:val="fr-CA"/>
              </w:rPr>
            </w:pPr>
            <w:r w:rsidRPr="00034FE7">
              <w:rPr>
                <w:b/>
                <w:lang w:val="fr-CA"/>
              </w:rPr>
              <w:t>Nom du serveur</w:t>
            </w:r>
          </w:p>
        </w:tc>
        <w:tc>
          <w:tcPr>
            <w:tcW w:w="7614" w:type="dxa"/>
          </w:tcPr>
          <w:p w:rsidR="00F462DA" w:rsidRPr="00034FE7" w:rsidRDefault="00273B8A" w:rsidP="004F3DAE">
            <w:pPr>
              <w:rPr>
                <w:sz w:val="28"/>
                <w:lang w:val="fr-CA"/>
              </w:rPr>
            </w:pPr>
            <w:r>
              <w:rPr>
                <w:sz w:val="28"/>
                <w:lang w:val="fr-CA"/>
              </w:rPr>
              <w:t>407PF4</w:t>
            </w:r>
          </w:p>
        </w:tc>
      </w:tr>
    </w:tbl>
    <w:p w:rsidR="00F462DA" w:rsidRDefault="00F462DA" w:rsidP="00F462DA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F462DA" w:rsidRPr="00C66D75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F462DA" w:rsidRPr="00C66D75" w:rsidRDefault="00A02E5B" w:rsidP="004F3DAE">
            <w:pPr>
              <w:pStyle w:val="NormalEspace"/>
              <w:rPr>
                <w:lang w:val="en-CA"/>
              </w:rPr>
            </w:pPr>
            <w:r w:rsidRPr="00C66D75">
              <w:rPr>
                <w:lang w:val="en-CA"/>
              </w:rPr>
              <w:t>C:\_SEGA_ART\</w:t>
            </w:r>
            <w:r w:rsidR="00273B8A" w:rsidRPr="00C66D75">
              <w:rPr>
                <w:lang w:val="en-CA"/>
              </w:rPr>
              <w:t>ART_Gestion</w:t>
            </w:r>
          </w:p>
        </w:tc>
      </w:tr>
      <w:tr w:rsidR="00273B8A" w:rsidRPr="00034FE7" w:rsidTr="004F3DAE">
        <w:tc>
          <w:tcPr>
            <w:tcW w:w="2664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273B8A" w:rsidRDefault="00273B8A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273B8A" w:rsidRDefault="00273B8A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authentifiés : lecture / exécution</w:t>
            </w:r>
          </w:p>
          <w:p w:rsidR="00273B8A" w:rsidRDefault="00273B8A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ART_Production : lecture / modification</w:t>
            </w:r>
          </w:p>
          <w:p w:rsidR="00273B8A" w:rsidRPr="00034FE7" w:rsidRDefault="00273B8A" w:rsidP="00273B8A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ART_Graphique : lecture / </w:t>
            </w:r>
            <w:r>
              <w:rPr>
                <w:lang w:val="fr-CA"/>
              </w:rPr>
              <w:t>modification</w:t>
            </w:r>
          </w:p>
        </w:tc>
      </w:tr>
      <w:tr w:rsidR="00273B8A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273B8A" w:rsidRPr="00034FE7" w:rsidTr="004F3DAE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</w:p>
        </w:tc>
      </w:tr>
      <w:tr w:rsidR="00273B8A" w:rsidRPr="00034FE7" w:rsidTr="004F3DAE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</w:p>
        </w:tc>
      </w:tr>
      <w:tr w:rsidR="00273B8A" w:rsidRPr="00034FE7" w:rsidTr="004F3DAE">
        <w:tc>
          <w:tcPr>
            <w:tcW w:w="2664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273B8A" w:rsidRPr="00034FE7" w:rsidRDefault="00215929" w:rsidP="0061523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ART_G</w:t>
            </w:r>
            <w:r w:rsidR="00615236">
              <w:rPr>
                <w:lang w:val="fr-CA"/>
              </w:rPr>
              <w:t>ESTION</w:t>
            </w:r>
            <w:bookmarkStart w:id="0" w:name="_GoBack"/>
            <w:bookmarkEnd w:id="0"/>
          </w:p>
        </w:tc>
      </w:tr>
      <w:tr w:rsidR="00273B8A" w:rsidRPr="00034FE7" w:rsidTr="004F3DAE">
        <w:tc>
          <w:tcPr>
            <w:tcW w:w="2664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273B8A" w:rsidRPr="00034FE7" w:rsidRDefault="00215929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Contrôle total : Tout le monde</w:t>
            </w:r>
          </w:p>
        </w:tc>
      </w:tr>
      <w:tr w:rsidR="00273B8A" w:rsidRPr="00034FE7" w:rsidTr="004F3DAE">
        <w:tc>
          <w:tcPr>
            <w:tcW w:w="2664" w:type="dxa"/>
            <w:shd w:val="clear" w:color="auto" w:fill="E7E7EB" w:themeFill="text2" w:themeFillTint="33"/>
          </w:tcPr>
          <w:p w:rsidR="00273B8A" w:rsidRPr="00034FE7" w:rsidRDefault="00273B8A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273B8A" w:rsidRPr="00034FE7" w:rsidRDefault="00215929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F462DA" w:rsidRDefault="00F462DA" w:rsidP="00F462DA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F462DA" w:rsidRPr="00A02E5B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F462DA" w:rsidRPr="00A02E5B" w:rsidRDefault="00A02E5B" w:rsidP="004F3DAE">
            <w:pPr>
              <w:pStyle w:val="NormalEspace"/>
              <w:rPr>
                <w:lang w:val="en-CA"/>
              </w:rPr>
            </w:pPr>
            <w:r w:rsidRPr="00A02E5B">
              <w:rPr>
                <w:lang w:val="en-CA"/>
              </w:rPr>
              <w:t>C:\_SEGA_ART\</w:t>
            </w:r>
            <w:r w:rsidR="00D32157" w:rsidRPr="00A02E5B">
              <w:rPr>
                <w:lang w:val="en-CA"/>
              </w:rPr>
              <w:t>ART_</w:t>
            </w:r>
            <w:r w:rsidR="00A663B9" w:rsidRPr="00A02E5B">
              <w:rPr>
                <w:lang w:val="en-CA"/>
              </w:rPr>
              <w:t>TELE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F462DA" w:rsidRPr="00034FE7" w:rsidRDefault="00D32157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ART_Gestionnaire</w:t>
            </w:r>
            <w:r w:rsidR="00AC68B0">
              <w:rPr>
                <w:lang w:val="fr-CA"/>
              </w:rPr>
              <w:t> : contrôle total</w:t>
            </w:r>
          </w:p>
        </w:tc>
      </w:tr>
      <w:tr w:rsidR="00F462DA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F462DA" w:rsidRPr="00034FE7" w:rsidTr="004F3DAE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F462DA" w:rsidRPr="00034FE7" w:rsidRDefault="00D32157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ART_TELE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F462DA" w:rsidRPr="00034FE7" w:rsidRDefault="00AC68B0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ART_Gestionnaire : contrôle total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F462DA" w:rsidRPr="00034FE7" w:rsidRDefault="00A663B9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F462DA" w:rsidRDefault="00F462DA" w:rsidP="00F462DA"/>
    <w:p w:rsidR="00D162FB" w:rsidRDefault="00D162FB">
      <w:r>
        <w:br w:type="page"/>
      </w:r>
    </w:p>
    <w:p w:rsidR="00D162FB" w:rsidRDefault="00D162FB" w:rsidP="00D162FB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D162FB" w:rsidRPr="00034FE7" w:rsidRDefault="00A56B1B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7D5AF6">
              <w:rPr>
                <w:lang w:val="fr-CA"/>
              </w:rPr>
              <w:t>DFSROOT</w:t>
            </w: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D162FB" w:rsidRPr="00034FE7" w:rsidRDefault="006246B4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</w:t>
            </w:r>
            <w:r>
              <w:rPr>
                <w:lang w:val="fr-CA"/>
              </w:rPr>
              <w:t>ôle total</w:t>
            </w:r>
          </w:p>
        </w:tc>
      </w:tr>
      <w:tr w:rsidR="00D162FB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D162FB" w:rsidRPr="00034FE7" w:rsidTr="004F3DAE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D162FB" w:rsidRPr="00034FE7" w:rsidRDefault="001E0EFE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Liens vers dossiers du département Artistique</w:t>
            </w:r>
          </w:p>
        </w:tc>
      </w:tr>
      <w:tr w:rsidR="00D162FB" w:rsidRPr="00034FE7" w:rsidTr="004F3DAE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D162FB" w:rsidRPr="00034FE7" w:rsidRDefault="007D5AF6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D162FB" w:rsidRDefault="00D162FB" w:rsidP="00D162FB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D162FB" w:rsidRPr="00034FE7" w:rsidRDefault="00A56B1B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B83A62">
              <w:rPr>
                <w:lang w:val="fr-CA"/>
              </w:rPr>
              <w:t>Profils</w:t>
            </w: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D162FB" w:rsidRDefault="00B83A62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B83A62" w:rsidRDefault="00B83A62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Erwan : Contrôle total</w:t>
            </w:r>
          </w:p>
          <w:p w:rsidR="00B83A62" w:rsidRPr="00034FE7" w:rsidRDefault="00B83A62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authentifiés : lecture</w:t>
            </w:r>
          </w:p>
        </w:tc>
      </w:tr>
      <w:tr w:rsidR="00D162FB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D162FB" w:rsidRPr="00034FE7" w:rsidTr="004F3DAE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D162FB" w:rsidRPr="00034FE7" w:rsidRDefault="00B83A62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Profils utilisateurs</w:t>
            </w:r>
          </w:p>
        </w:tc>
      </w:tr>
      <w:tr w:rsidR="00D162FB" w:rsidRPr="00034FE7" w:rsidTr="004F3DAE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D162FB" w:rsidRPr="00034FE7" w:rsidRDefault="00B83A62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Lecture / écriture pour l’utilisateur en question</w:t>
            </w: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D162FB" w:rsidRPr="00034FE7" w:rsidRDefault="007C6C84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profil</w:t>
            </w:r>
            <w:r w:rsidR="00123261">
              <w:rPr>
                <w:lang w:val="fr-CA"/>
              </w:rPr>
              <w:t>$</w:t>
            </w: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D162FB" w:rsidRPr="00034FE7" w:rsidRDefault="007C6C84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Lecture</w:t>
            </w:r>
            <w:r w:rsidR="009B6877">
              <w:rPr>
                <w:lang w:val="fr-CA"/>
              </w:rPr>
              <w:t> : Tout le monde</w:t>
            </w:r>
          </w:p>
        </w:tc>
      </w:tr>
      <w:tr w:rsidR="00D162FB" w:rsidRPr="00034FE7" w:rsidTr="004F3DAE">
        <w:tc>
          <w:tcPr>
            <w:tcW w:w="2664" w:type="dxa"/>
            <w:shd w:val="clear" w:color="auto" w:fill="E7E7EB" w:themeFill="text2" w:themeFillTint="33"/>
          </w:tcPr>
          <w:p w:rsidR="00D162FB" w:rsidRPr="00034FE7" w:rsidRDefault="00D162FB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D162FB" w:rsidRPr="00034FE7" w:rsidRDefault="007C6C84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Basée sur l’accès : activé</w:t>
            </w:r>
          </w:p>
        </w:tc>
      </w:tr>
    </w:tbl>
    <w:p w:rsidR="00D162FB" w:rsidRDefault="00D162FB" w:rsidP="00D162FB"/>
    <w:p w:rsidR="00F462DA" w:rsidRDefault="00F462DA">
      <w:r>
        <w:br w:type="page"/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lastRenderedPageBreak/>
              <w:t>Nom du dossier</w:t>
            </w:r>
          </w:p>
        </w:tc>
        <w:tc>
          <w:tcPr>
            <w:tcW w:w="7614" w:type="dxa"/>
            <w:gridSpan w:val="2"/>
          </w:tcPr>
          <w:p w:rsidR="00BD1426" w:rsidRPr="00034FE7" w:rsidRDefault="00A56B1B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A87137">
              <w:rPr>
                <w:lang w:val="fr-CA"/>
              </w:rPr>
              <w:t>Home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C8311C" w:rsidRDefault="00C8311C" w:rsidP="00C8311C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C8311C" w:rsidRDefault="00C8311C" w:rsidP="00C8311C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Erwan : Contrôle total</w:t>
            </w:r>
          </w:p>
          <w:p w:rsidR="00BD1426" w:rsidRPr="00034FE7" w:rsidRDefault="00C8311C" w:rsidP="00C8311C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authentifiés : lecture</w:t>
            </w:r>
          </w:p>
        </w:tc>
      </w:tr>
      <w:tr w:rsidR="00BD1426" w:rsidRPr="00034FE7" w:rsidTr="00E67E12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BD1426" w:rsidRPr="00034FE7" w:rsidTr="00E67E12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BD1426" w:rsidRPr="00034FE7" w:rsidRDefault="00AE7794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Dossiers personnels des utils.</w:t>
            </w:r>
          </w:p>
        </w:tc>
      </w:tr>
      <w:tr w:rsidR="00BD1426" w:rsidRPr="00034FE7" w:rsidTr="00E67E12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BD1426" w:rsidRPr="00034FE7" w:rsidRDefault="00AE7794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Lecture / écriture pour l’utilisateur en question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BD1426" w:rsidRPr="00034FE7" w:rsidRDefault="00A87137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Home</w:t>
            </w:r>
            <w:r w:rsidR="00123261">
              <w:rPr>
                <w:lang w:val="fr-CA"/>
              </w:rPr>
              <w:t>$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BD1426" w:rsidRPr="00034FE7" w:rsidRDefault="00A87137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Lecture : Tout le monde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BD1426" w:rsidRPr="00034FE7" w:rsidRDefault="00A87137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Basée sur l’accès : activé</w:t>
            </w:r>
          </w:p>
        </w:tc>
      </w:tr>
    </w:tbl>
    <w:p w:rsidR="00D43127" w:rsidRDefault="00D43127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BD1426" w:rsidRPr="00034FE7" w:rsidRDefault="00A56B1B" w:rsidP="00AA580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8319E5">
              <w:rPr>
                <w:lang w:val="fr-CA"/>
              </w:rPr>
              <w:t>WEB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BD1426" w:rsidRDefault="007300BD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Anonyme : lecture / écriture</w:t>
            </w:r>
          </w:p>
          <w:p w:rsidR="009A62CB" w:rsidRPr="00034FE7" w:rsidRDefault="009A62CB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</w:t>
            </w:r>
            <w:r>
              <w:rPr>
                <w:lang w:val="fr-CA"/>
              </w:rPr>
              <w:t>ôle total</w:t>
            </w:r>
          </w:p>
        </w:tc>
      </w:tr>
      <w:tr w:rsidR="00BD1426" w:rsidRPr="00034FE7" w:rsidTr="00E67E12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BD1426" w:rsidRPr="00034FE7" w:rsidTr="00E67E12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</w:tbl>
    <w:p w:rsidR="00BD1426" w:rsidRDefault="00BD1426"/>
    <w:p w:rsidR="005E4E53" w:rsidRDefault="005E4E53"/>
    <w:p w:rsidR="005E4E53" w:rsidRDefault="005E4E53"/>
    <w:p w:rsidR="001E53C1" w:rsidRDefault="001E53C1"/>
    <w:p w:rsidR="005E4E53" w:rsidRDefault="005E4E53"/>
    <w:p w:rsidR="005E4E53" w:rsidRDefault="005E4E53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lastRenderedPageBreak/>
              <w:t>Nom du dossier</w:t>
            </w:r>
          </w:p>
        </w:tc>
        <w:tc>
          <w:tcPr>
            <w:tcW w:w="7614" w:type="dxa"/>
            <w:gridSpan w:val="2"/>
          </w:tcPr>
          <w:p w:rsidR="00BD1426" w:rsidRPr="00034FE7" w:rsidRDefault="00D35E72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AA5803">
              <w:rPr>
                <w:lang w:val="fr-CA"/>
              </w:rPr>
              <w:t>WEBSEC</w:t>
            </w: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9A62CB" w:rsidRDefault="009A62CB" w:rsidP="009A62C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BD1426" w:rsidRPr="00034FE7" w:rsidRDefault="007300BD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Anonyme : lecture / écriture</w:t>
            </w:r>
          </w:p>
        </w:tc>
      </w:tr>
      <w:tr w:rsidR="00BD1426" w:rsidRPr="00034FE7" w:rsidTr="00E67E12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BD1426" w:rsidRPr="00034FE7" w:rsidTr="00E67E12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  <w:tr w:rsidR="00BD1426" w:rsidRPr="00034FE7" w:rsidTr="00E67E12">
        <w:tc>
          <w:tcPr>
            <w:tcW w:w="2664" w:type="dxa"/>
            <w:shd w:val="clear" w:color="auto" w:fill="E7E7EB" w:themeFill="text2" w:themeFillTint="33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BD1426" w:rsidRPr="00034FE7" w:rsidRDefault="00BD1426" w:rsidP="00E67E12">
            <w:pPr>
              <w:pStyle w:val="NormalEspace"/>
              <w:rPr>
                <w:lang w:val="fr-CA"/>
              </w:rPr>
            </w:pPr>
          </w:p>
        </w:tc>
      </w:tr>
    </w:tbl>
    <w:p w:rsidR="00BD1426" w:rsidRDefault="00BD1426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3628"/>
        <w:gridCol w:w="3986"/>
      </w:tblGrid>
      <w:tr w:rsidR="008319E5" w:rsidRPr="00034FE7" w:rsidTr="00E67E12">
        <w:tc>
          <w:tcPr>
            <w:tcW w:w="2664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8319E5" w:rsidRPr="00034FE7" w:rsidRDefault="00D35E72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C:\_SEGA_ART\</w:t>
            </w:r>
            <w:r w:rsidR="00AD42C6">
              <w:rPr>
                <w:lang w:val="fr-CA"/>
              </w:rPr>
              <w:t>FTP</w:t>
            </w:r>
          </w:p>
        </w:tc>
      </w:tr>
      <w:tr w:rsidR="008319E5" w:rsidRPr="00034FE7" w:rsidTr="00E67E12">
        <w:tc>
          <w:tcPr>
            <w:tcW w:w="2664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CD49F3" w:rsidRDefault="00CD49F3" w:rsidP="00CD49F3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Administrateurs : Contrôle total</w:t>
            </w:r>
          </w:p>
          <w:p w:rsidR="008319E5" w:rsidRPr="00034FE7" w:rsidRDefault="00ED4B38" w:rsidP="00E67E12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authentifiés : lecture / écriture</w:t>
            </w:r>
          </w:p>
        </w:tc>
      </w:tr>
      <w:tr w:rsidR="008319E5" w:rsidRPr="00034FE7" w:rsidTr="00E67E12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8319E5" w:rsidRPr="00034FE7" w:rsidTr="00E67E12">
        <w:trPr>
          <w:trHeight w:val="467"/>
        </w:trPr>
        <w:tc>
          <w:tcPr>
            <w:tcW w:w="2664" w:type="dxa"/>
            <w:vMerge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3986" w:type="dxa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</w:tr>
      <w:tr w:rsidR="008319E5" w:rsidRPr="00034FE7" w:rsidTr="00E67E12">
        <w:trPr>
          <w:trHeight w:val="521"/>
        </w:trPr>
        <w:tc>
          <w:tcPr>
            <w:tcW w:w="2664" w:type="dxa"/>
            <w:vMerge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  <w:tc>
          <w:tcPr>
            <w:tcW w:w="3628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3986" w:type="dxa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</w:tr>
      <w:tr w:rsidR="008319E5" w:rsidRPr="00034FE7" w:rsidTr="00E67E12">
        <w:tc>
          <w:tcPr>
            <w:tcW w:w="2664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</w:tr>
      <w:tr w:rsidR="008319E5" w:rsidRPr="00034FE7" w:rsidTr="00E67E12">
        <w:tc>
          <w:tcPr>
            <w:tcW w:w="2664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</w:tr>
      <w:tr w:rsidR="008319E5" w:rsidRPr="00034FE7" w:rsidTr="00E67E12">
        <w:tc>
          <w:tcPr>
            <w:tcW w:w="2664" w:type="dxa"/>
            <w:shd w:val="clear" w:color="auto" w:fill="E7E7EB" w:themeFill="text2" w:themeFillTint="33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8319E5" w:rsidRPr="00034FE7" w:rsidRDefault="008319E5" w:rsidP="00E67E12">
            <w:pPr>
              <w:pStyle w:val="NormalEspace"/>
              <w:rPr>
                <w:lang w:val="fr-CA"/>
              </w:rPr>
            </w:pPr>
          </w:p>
        </w:tc>
      </w:tr>
    </w:tbl>
    <w:p w:rsidR="008319E5" w:rsidRDefault="008319E5"/>
    <w:p w:rsidR="002D5E72" w:rsidRDefault="002D5E72"/>
    <w:p w:rsidR="002D5E72" w:rsidRDefault="002D5E72"/>
    <w:p w:rsidR="002D5E72" w:rsidRDefault="002D5E72"/>
    <w:p w:rsidR="002D5E72" w:rsidRDefault="002D5E72"/>
    <w:p w:rsidR="002D5E72" w:rsidRDefault="002D5E72"/>
    <w:p w:rsidR="002D5E72" w:rsidRDefault="002D5E72"/>
    <w:p w:rsidR="00F462DA" w:rsidRPr="00034FE7" w:rsidRDefault="00F462DA" w:rsidP="00F462DA">
      <w:pPr>
        <w:pStyle w:val="Titre1"/>
      </w:pPr>
      <w:r>
        <w:lastRenderedPageBreak/>
        <w:t>Routeur</w:t>
      </w:r>
    </w:p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7614"/>
      </w:tblGrid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b/>
                <w:lang w:val="fr-CA"/>
              </w:rPr>
            </w:pPr>
            <w:r w:rsidRPr="00034FE7">
              <w:rPr>
                <w:b/>
                <w:lang w:val="fr-CA"/>
              </w:rPr>
              <w:t>Nom du serveur</w:t>
            </w:r>
          </w:p>
        </w:tc>
        <w:tc>
          <w:tcPr>
            <w:tcW w:w="7614" w:type="dxa"/>
          </w:tcPr>
          <w:p w:rsidR="00F462DA" w:rsidRPr="00034FE7" w:rsidRDefault="00D32157" w:rsidP="004F3DAE">
            <w:pPr>
              <w:rPr>
                <w:sz w:val="28"/>
                <w:lang w:val="fr-CA"/>
              </w:rPr>
            </w:pPr>
            <w:r>
              <w:rPr>
                <w:lang w:val="fr-CA"/>
              </w:rPr>
              <w:t>ROOTROOT</w:t>
            </w:r>
          </w:p>
        </w:tc>
      </w:tr>
    </w:tbl>
    <w:p w:rsidR="00F462DA" w:rsidRDefault="00F462DA" w:rsidP="00F462DA"/>
    <w:tbl>
      <w:tblPr>
        <w:tblStyle w:val="Grilledutableau"/>
        <w:tblW w:w="0" w:type="auto"/>
        <w:tblBorders>
          <w:top w:val="single" w:sz="4" w:space="0" w:color="727CA3" w:themeColor="accent1"/>
          <w:left w:val="single" w:sz="4" w:space="0" w:color="727CA3" w:themeColor="accent1"/>
          <w:bottom w:val="single" w:sz="4" w:space="0" w:color="727CA3" w:themeColor="accent1"/>
          <w:right w:val="single" w:sz="4" w:space="0" w:color="727CA3" w:themeColor="accent1"/>
          <w:insideH w:val="single" w:sz="4" w:space="0" w:color="727CA3" w:themeColor="accent1"/>
          <w:insideV w:val="single" w:sz="4" w:space="0" w:color="727CA3" w:themeColor="accent1"/>
        </w:tblBorders>
        <w:tblLook w:val="04A0" w:firstRow="1" w:lastRow="0" w:firstColumn="1" w:lastColumn="0" w:noHBand="0" w:noVBand="1"/>
      </w:tblPr>
      <w:tblGrid>
        <w:gridCol w:w="2664"/>
        <w:gridCol w:w="1797"/>
        <w:gridCol w:w="5817"/>
      </w:tblGrid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dossier</w:t>
            </w:r>
          </w:p>
        </w:tc>
        <w:tc>
          <w:tcPr>
            <w:tcW w:w="7614" w:type="dxa"/>
            <w:gridSpan w:val="2"/>
          </w:tcPr>
          <w:p w:rsidR="00F462DA" w:rsidRPr="00034FE7" w:rsidRDefault="00A56B1B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C:\</w:t>
            </w:r>
            <w:r>
              <w:rPr>
                <w:lang w:val="fr-CA"/>
              </w:rPr>
              <w:t>_SEGA</w:t>
            </w:r>
            <w:r>
              <w:rPr>
                <w:lang w:val="fr-CA"/>
              </w:rPr>
              <w:t>\</w:t>
            </w:r>
            <w:r w:rsidR="00D32157">
              <w:rPr>
                <w:lang w:val="fr-CA"/>
              </w:rPr>
              <w:t>ART_SCÉNARISATION</w:t>
            </w: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 NTFS</w:t>
            </w:r>
          </w:p>
        </w:tc>
        <w:tc>
          <w:tcPr>
            <w:tcW w:w="7614" w:type="dxa"/>
            <w:gridSpan w:val="2"/>
          </w:tcPr>
          <w:p w:rsidR="00F462DA" w:rsidRDefault="00087DBE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Héritée du CD : </w:t>
            </w:r>
          </w:p>
          <w:p w:rsidR="00087DBE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Administrateurs : Contrôle total</w:t>
            </w:r>
          </w:p>
          <w:p w:rsidR="00087DBE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ART_Designers : aucun</w:t>
            </w:r>
          </w:p>
          <w:p w:rsidR="00087DBE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ART_SFX : lecture / modification</w:t>
            </w:r>
          </w:p>
          <w:p w:rsidR="00087DBE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ART_Scenar : lecture / modification</w:t>
            </w:r>
          </w:p>
          <w:p w:rsidR="00087DBE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ART_Production : lecture / exécution</w:t>
            </w:r>
          </w:p>
          <w:p w:rsidR="00087DBE" w:rsidRPr="00034FE7" w:rsidRDefault="003F57B2" w:rsidP="00087DB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     </w:t>
            </w:r>
            <w:r w:rsidR="00087DBE">
              <w:rPr>
                <w:lang w:val="fr-CA"/>
              </w:rPr>
              <w:t>ART_Graphique : lecture / exécution</w:t>
            </w:r>
          </w:p>
        </w:tc>
      </w:tr>
      <w:tr w:rsidR="00F462DA" w:rsidRPr="00034FE7" w:rsidTr="004F3DAE">
        <w:trPr>
          <w:trHeight w:val="183"/>
        </w:trPr>
        <w:tc>
          <w:tcPr>
            <w:tcW w:w="2664" w:type="dxa"/>
            <w:vMerge w:val="restart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 xml:space="preserve">Sous-dossiers </w:t>
            </w:r>
          </w:p>
        </w:tc>
        <w:tc>
          <w:tcPr>
            <w:tcW w:w="7614" w:type="dxa"/>
            <w:gridSpan w:val="2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À compléter seulement si des sous-dossiers sont présents</w:t>
            </w:r>
          </w:p>
        </w:tc>
      </w:tr>
      <w:tr w:rsidR="00F462DA" w:rsidRPr="00034FE7" w:rsidTr="004F3DAE">
        <w:trPr>
          <w:trHeight w:val="280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Nature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rPr>
          <w:trHeight w:val="279"/>
        </w:trPr>
        <w:tc>
          <w:tcPr>
            <w:tcW w:w="2664" w:type="dxa"/>
            <w:vMerge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  <w:tc>
          <w:tcPr>
            <w:tcW w:w="1797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Autorisations</w:t>
            </w:r>
          </w:p>
        </w:tc>
        <w:tc>
          <w:tcPr>
            <w:tcW w:w="5817" w:type="dxa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Nom du partage</w:t>
            </w:r>
          </w:p>
        </w:tc>
        <w:tc>
          <w:tcPr>
            <w:tcW w:w="7614" w:type="dxa"/>
            <w:gridSpan w:val="2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034FE7">
              <w:rPr>
                <w:lang w:val="fr-CA"/>
              </w:rPr>
              <w:t>Droits partage</w:t>
            </w:r>
          </w:p>
        </w:tc>
        <w:tc>
          <w:tcPr>
            <w:tcW w:w="7614" w:type="dxa"/>
            <w:gridSpan w:val="2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</w:p>
        </w:tc>
      </w:tr>
      <w:tr w:rsidR="00F462DA" w:rsidRPr="00034FE7" w:rsidTr="004F3DAE">
        <w:tc>
          <w:tcPr>
            <w:tcW w:w="2664" w:type="dxa"/>
            <w:shd w:val="clear" w:color="auto" w:fill="E7E7EB" w:themeFill="text2" w:themeFillTint="33"/>
          </w:tcPr>
          <w:p w:rsidR="00F462DA" w:rsidRPr="00034FE7" w:rsidRDefault="00F462DA" w:rsidP="004F3DAE">
            <w:pPr>
              <w:pStyle w:val="NormalEspace"/>
              <w:rPr>
                <w:lang w:val="fr-CA"/>
              </w:rPr>
            </w:pPr>
            <w:r w:rsidRPr="00540AF1">
              <w:rPr>
                <w:lang w:val="fr-CA"/>
              </w:rPr>
              <w:t>Énumération</w:t>
            </w:r>
          </w:p>
        </w:tc>
        <w:tc>
          <w:tcPr>
            <w:tcW w:w="7614" w:type="dxa"/>
            <w:gridSpan w:val="2"/>
          </w:tcPr>
          <w:p w:rsidR="00F462DA" w:rsidRPr="00034FE7" w:rsidRDefault="008F73A0" w:rsidP="004F3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Basé sur l’accès : activé</w:t>
            </w:r>
          </w:p>
        </w:tc>
      </w:tr>
    </w:tbl>
    <w:p w:rsidR="00F462DA" w:rsidRDefault="00F462DA" w:rsidP="00F462DA"/>
    <w:p w:rsidR="00F462DA" w:rsidRDefault="00F462DA" w:rsidP="00F462DA"/>
    <w:sectPr w:rsidR="00F462DA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BE9" w:rsidRDefault="00D93BE9">
      <w:pPr>
        <w:spacing w:after="0" w:line="240" w:lineRule="auto"/>
      </w:pPr>
      <w:r>
        <w:separator/>
      </w:r>
    </w:p>
  </w:endnote>
  <w:endnote w:type="continuationSeparator" w:id="0">
    <w:p w:rsidR="00D93BE9" w:rsidRDefault="00D93B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CE0491A-62A6-4805-A7D7-DA4DDE742384}"/>
    <w:embedBold r:id="rId2" w:fontKey="{F717F095-91D0-411A-A95C-421C40148039}"/>
    <w:embedItalic r:id="rId3" w:fontKey="{DA2E70D4-6928-4301-BCF4-A2C8DD4AAB30}"/>
    <w:embedBoldItalic r:id="rId4" w:fontKey="{7ABF21D7-4B4A-4767-8246-FB5F672C5288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9132C674-7D2F-4E7F-9B7F-D84A5CED0EE1}"/>
    <w:embedBold r:id="rId6" w:fontKey="{A974B2A4-B4A2-485B-B966-CCFB697CE12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5CC97EF5-E758-415A-8472-4FCEF040026C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600C274E-C4D7-4C12-9BB9-A54BCDE50EA5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B41D6CD3-CB3A-4254-9824-4ECEC5B26A5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5E2688" w:rsidRPr="005E2688">
      <w:rPr>
        <w:noProof/>
        <w:lang w:val="fr-FR"/>
      </w:rPr>
      <w:t>5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27154B51" wp14:editId="76F71DD7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D61084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2E0ED3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Pr="00D61084">
      <w:rPr>
        <w:noProof/>
        <w:color w:val="727CA3" w:themeColor="accent1"/>
        <w:lang w:val="fr-FR"/>
      </w:rPr>
      <w:t>1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BE9" w:rsidRDefault="00D93BE9">
      <w:pPr>
        <w:spacing w:after="0" w:line="240" w:lineRule="auto"/>
      </w:pPr>
      <w:r>
        <w:separator/>
      </w:r>
    </w:p>
  </w:footnote>
  <w:footnote w:type="continuationSeparator" w:id="0">
    <w:p w:rsidR="00D93BE9" w:rsidRDefault="00D93B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D61084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06B8F">
          <w:rPr>
            <w:color w:val="727CA3" w:themeColor="accent1"/>
            <w:lang w:val="en-US"/>
          </w:rPr>
          <w:t>Dossiers et partages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embedTrueTypeFonts/>
  <w:attachedTemplate r:id="rId1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32855"/>
    <w:rsid w:val="00034FE7"/>
    <w:rsid w:val="00036CEF"/>
    <w:rsid w:val="00053D30"/>
    <w:rsid w:val="00056FB4"/>
    <w:rsid w:val="000616B5"/>
    <w:rsid w:val="000637BF"/>
    <w:rsid w:val="00063D2B"/>
    <w:rsid w:val="00080523"/>
    <w:rsid w:val="00086ABF"/>
    <w:rsid w:val="00087DBE"/>
    <w:rsid w:val="000A2DF2"/>
    <w:rsid w:val="000A4FD7"/>
    <w:rsid w:val="000A552B"/>
    <w:rsid w:val="000A62DF"/>
    <w:rsid w:val="000A7927"/>
    <w:rsid w:val="000A7A7B"/>
    <w:rsid w:val="000B76C4"/>
    <w:rsid w:val="000C2306"/>
    <w:rsid w:val="000C54D9"/>
    <w:rsid w:val="000C6B69"/>
    <w:rsid w:val="000C6C58"/>
    <w:rsid w:val="001105D4"/>
    <w:rsid w:val="00113F99"/>
    <w:rsid w:val="00115EDF"/>
    <w:rsid w:val="00123261"/>
    <w:rsid w:val="001306E3"/>
    <w:rsid w:val="00133079"/>
    <w:rsid w:val="001356C7"/>
    <w:rsid w:val="00142A89"/>
    <w:rsid w:val="00151539"/>
    <w:rsid w:val="00160719"/>
    <w:rsid w:val="001619A9"/>
    <w:rsid w:val="00165B63"/>
    <w:rsid w:val="001865E7"/>
    <w:rsid w:val="0019481D"/>
    <w:rsid w:val="001A476C"/>
    <w:rsid w:val="001A5A3B"/>
    <w:rsid w:val="001B1E4D"/>
    <w:rsid w:val="001E077C"/>
    <w:rsid w:val="001E0EFE"/>
    <w:rsid w:val="001E349B"/>
    <w:rsid w:val="001E53C1"/>
    <w:rsid w:val="001F7482"/>
    <w:rsid w:val="00202C45"/>
    <w:rsid w:val="002106B7"/>
    <w:rsid w:val="0021282E"/>
    <w:rsid w:val="002143AF"/>
    <w:rsid w:val="00214CF3"/>
    <w:rsid w:val="00215929"/>
    <w:rsid w:val="00233EE2"/>
    <w:rsid w:val="00273B8A"/>
    <w:rsid w:val="002B405C"/>
    <w:rsid w:val="002B5090"/>
    <w:rsid w:val="002B6CD0"/>
    <w:rsid w:val="002C279B"/>
    <w:rsid w:val="002C5D70"/>
    <w:rsid w:val="002D5E72"/>
    <w:rsid w:val="002E0ED3"/>
    <w:rsid w:val="002F0547"/>
    <w:rsid w:val="002F404D"/>
    <w:rsid w:val="002F5BB2"/>
    <w:rsid w:val="002F74F1"/>
    <w:rsid w:val="003122DF"/>
    <w:rsid w:val="003139AC"/>
    <w:rsid w:val="00315E05"/>
    <w:rsid w:val="00320D1F"/>
    <w:rsid w:val="0032199E"/>
    <w:rsid w:val="003225E1"/>
    <w:rsid w:val="00322D11"/>
    <w:rsid w:val="00322E22"/>
    <w:rsid w:val="00324D5A"/>
    <w:rsid w:val="00332656"/>
    <w:rsid w:val="00333455"/>
    <w:rsid w:val="0034239A"/>
    <w:rsid w:val="00343730"/>
    <w:rsid w:val="003470C6"/>
    <w:rsid w:val="00350990"/>
    <w:rsid w:val="003523E8"/>
    <w:rsid w:val="00361394"/>
    <w:rsid w:val="003722B1"/>
    <w:rsid w:val="00385267"/>
    <w:rsid w:val="00386834"/>
    <w:rsid w:val="00391E13"/>
    <w:rsid w:val="0039446D"/>
    <w:rsid w:val="003A2228"/>
    <w:rsid w:val="003A43D9"/>
    <w:rsid w:val="003B1F34"/>
    <w:rsid w:val="003C736A"/>
    <w:rsid w:val="003C75E6"/>
    <w:rsid w:val="003D1418"/>
    <w:rsid w:val="003D4DB7"/>
    <w:rsid w:val="003E3E42"/>
    <w:rsid w:val="003E4B23"/>
    <w:rsid w:val="003E6A63"/>
    <w:rsid w:val="003E6AF6"/>
    <w:rsid w:val="003F57B2"/>
    <w:rsid w:val="0040274A"/>
    <w:rsid w:val="00405B2F"/>
    <w:rsid w:val="00417D6E"/>
    <w:rsid w:val="0043202E"/>
    <w:rsid w:val="004346FD"/>
    <w:rsid w:val="00446B6D"/>
    <w:rsid w:val="0045223D"/>
    <w:rsid w:val="004630CA"/>
    <w:rsid w:val="00463868"/>
    <w:rsid w:val="00466A32"/>
    <w:rsid w:val="004715E4"/>
    <w:rsid w:val="00483607"/>
    <w:rsid w:val="004904BD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07D53"/>
    <w:rsid w:val="0053066C"/>
    <w:rsid w:val="0053452E"/>
    <w:rsid w:val="00540AF1"/>
    <w:rsid w:val="00546D40"/>
    <w:rsid w:val="00564883"/>
    <w:rsid w:val="0057648F"/>
    <w:rsid w:val="005A29AD"/>
    <w:rsid w:val="005B278C"/>
    <w:rsid w:val="005B64F7"/>
    <w:rsid w:val="005C2D47"/>
    <w:rsid w:val="005C3422"/>
    <w:rsid w:val="005C7158"/>
    <w:rsid w:val="005D65FC"/>
    <w:rsid w:val="005E24F6"/>
    <w:rsid w:val="005E2688"/>
    <w:rsid w:val="005E4E53"/>
    <w:rsid w:val="005E7CA7"/>
    <w:rsid w:val="005F5707"/>
    <w:rsid w:val="0060038C"/>
    <w:rsid w:val="00615236"/>
    <w:rsid w:val="00617492"/>
    <w:rsid w:val="00620D58"/>
    <w:rsid w:val="006246B4"/>
    <w:rsid w:val="00640D34"/>
    <w:rsid w:val="00654598"/>
    <w:rsid w:val="006552A1"/>
    <w:rsid w:val="00670D3E"/>
    <w:rsid w:val="006746E3"/>
    <w:rsid w:val="00675711"/>
    <w:rsid w:val="006931EF"/>
    <w:rsid w:val="00695802"/>
    <w:rsid w:val="00696934"/>
    <w:rsid w:val="006E57C9"/>
    <w:rsid w:val="00703D3D"/>
    <w:rsid w:val="00704305"/>
    <w:rsid w:val="0070722F"/>
    <w:rsid w:val="00713233"/>
    <w:rsid w:val="007157BA"/>
    <w:rsid w:val="00722E9B"/>
    <w:rsid w:val="007300BD"/>
    <w:rsid w:val="007423D3"/>
    <w:rsid w:val="00743388"/>
    <w:rsid w:val="00744E1F"/>
    <w:rsid w:val="007523E6"/>
    <w:rsid w:val="007564F7"/>
    <w:rsid w:val="007623B5"/>
    <w:rsid w:val="00764001"/>
    <w:rsid w:val="0077087B"/>
    <w:rsid w:val="00777798"/>
    <w:rsid w:val="0079227C"/>
    <w:rsid w:val="00796731"/>
    <w:rsid w:val="007A37B2"/>
    <w:rsid w:val="007C5153"/>
    <w:rsid w:val="007C6C84"/>
    <w:rsid w:val="007D51D7"/>
    <w:rsid w:val="007D5AF6"/>
    <w:rsid w:val="007F3947"/>
    <w:rsid w:val="0080533C"/>
    <w:rsid w:val="00810C91"/>
    <w:rsid w:val="008319E5"/>
    <w:rsid w:val="0083476C"/>
    <w:rsid w:val="008352BD"/>
    <w:rsid w:val="00837578"/>
    <w:rsid w:val="00844E11"/>
    <w:rsid w:val="00846455"/>
    <w:rsid w:val="00865DB6"/>
    <w:rsid w:val="00870DF2"/>
    <w:rsid w:val="00870FE7"/>
    <w:rsid w:val="00874D47"/>
    <w:rsid w:val="00881255"/>
    <w:rsid w:val="00892C40"/>
    <w:rsid w:val="00892EF0"/>
    <w:rsid w:val="008A0297"/>
    <w:rsid w:val="008A375D"/>
    <w:rsid w:val="008A5619"/>
    <w:rsid w:val="008A5FC4"/>
    <w:rsid w:val="008A67B1"/>
    <w:rsid w:val="008B2BF9"/>
    <w:rsid w:val="008B62C2"/>
    <w:rsid w:val="008C3235"/>
    <w:rsid w:val="008D473B"/>
    <w:rsid w:val="008E11FF"/>
    <w:rsid w:val="008E1D54"/>
    <w:rsid w:val="008E3C14"/>
    <w:rsid w:val="008E6C80"/>
    <w:rsid w:val="008F45F0"/>
    <w:rsid w:val="008F73A0"/>
    <w:rsid w:val="008F75A0"/>
    <w:rsid w:val="00906DD2"/>
    <w:rsid w:val="00907761"/>
    <w:rsid w:val="0091229A"/>
    <w:rsid w:val="00920AE5"/>
    <w:rsid w:val="00922599"/>
    <w:rsid w:val="009230C4"/>
    <w:rsid w:val="009254D2"/>
    <w:rsid w:val="009369A4"/>
    <w:rsid w:val="0094121F"/>
    <w:rsid w:val="00954C67"/>
    <w:rsid w:val="00956048"/>
    <w:rsid w:val="00963048"/>
    <w:rsid w:val="00975EF7"/>
    <w:rsid w:val="009838FA"/>
    <w:rsid w:val="00984EC8"/>
    <w:rsid w:val="00993F86"/>
    <w:rsid w:val="009A2F75"/>
    <w:rsid w:val="009A62CB"/>
    <w:rsid w:val="009B03FD"/>
    <w:rsid w:val="009B6877"/>
    <w:rsid w:val="009C2189"/>
    <w:rsid w:val="009C6FA6"/>
    <w:rsid w:val="009E4D9D"/>
    <w:rsid w:val="009F0A9B"/>
    <w:rsid w:val="009F1B45"/>
    <w:rsid w:val="00A001E2"/>
    <w:rsid w:val="00A00D52"/>
    <w:rsid w:val="00A02094"/>
    <w:rsid w:val="00A02E5B"/>
    <w:rsid w:val="00A051DF"/>
    <w:rsid w:val="00A235DE"/>
    <w:rsid w:val="00A27CD5"/>
    <w:rsid w:val="00A4355E"/>
    <w:rsid w:val="00A56B1B"/>
    <w:rsid w:val="00A5797C"/>
    <w:rsid w:val="00A663B9"/>
    <w:rsid w:val="00A87137"/>
    <w:rsid w:val="00A93CFC"/>
    <w:rsid w:val="00AA067C"/>
    <w:rsid w:val="00AA07D8"/>
    <w:rsid w:val="00AA2161"/>
    <w:rsid w:val="00AA493D"/>
    <w:rsid w:val="00AA5803"/>
    <w:rsid w:val="00AB1F47"/>
    <w:rsid w:val="00AB72FF"/>
    <w:rsid w:val="00AC2DAA"/>
    <w:rsid w:val="00AC59A3"/>
    <w:rsid w:val="00AC68B0"/>
    <w:rsid w:val="00AD42C6"/>
    <w:rsid w:val="00AE7794"/>
    <w:rsid w:val="00AE7992"/>
    <w:rsid w:val="00AF0F3F"/>
    <w:rsid w:val="00AF5BB4"/>
    <w:rsid w:val="00AF7FE2"/>
    <w:rsid w:val="00B0071C"/>
    <w:rsid w:val="00B03246"/>
    <w:rsid w:val="00B1190A"/>
    <w:rsid w:val="00B1327A"/>
    <w:rsid w:val="00B258F4"/>
    <w:rsid w:val="00B3453F"/>
    <w:rsid w:val="00B6480E"/>
    <w:rsid w:val="00B661C1"/>
    <w:rsid w:val="00B766AD"/>
    <w:rsid w:val="00B8219E"/>
    <w:rsid w:val="00B83A62"/>
    <w:rsid w:val="00B95EBC"/>
    <w:rsid w:val="00BA61FB"/>
    <w:rsid w:val="00BB3516"/>
    <w:rsid w:val="00BD1426"/>
    <w:rsid w:val="00BD151A"/>
    <w:rsid w:val="00BD5A2B"/>
    <w:rsid w:val="00BE2FD8"/>
    <w:rsid w:val="00BF4DF6"/>
    <w:rsid w:val="00C12036"/>
    <w:rsid w:val="00C15F6D"/>
    <w:rsid w:val="00C16E43"/>
    <w:rsid w:val="00C171B6"/>
    <w:rsid w:val="00C30345"/>
    <w:rsid w:val="00C53319"/>
    <w:rsid w:val="00C53FC0"/>
    <w:rsid w:val="00C562DF"/>
    <w:rsid w:val="00C63E96"/>
    <w:rsid w:val="00C64725"/>
    <w:rsid w:val="00C66A71"/>
    <w:rsid w:val="00C66D75"/>
    <w:rsid w:val="00C81277"/>
    <w:rsid w:val="00C820B3"/>
    <w:rsid w:val="00C8311C"/>
    <w:rsid w:val="00C848A7"/>
    <w:rsid w:val="00CA3B08"/>
    <w:rsid w:val="00CB1786"/>
    <w:rsid w:val="00CB2F83"/>
    <w:rsid w:val="00CB5505"/>
    <w:rsid w:val="00CC2F08"/>
    <w:rsid w:val="00CD3948"/>
    <w:rsid w:val="00CD4043"/>
    <w:rsid w:val="00CD49F3"/>
    <w:rsid w:val="00CE3AA8"/>
    <w:rsid w:val="00CF5764"/>
    <w:rsid w:val="00D026B7"/>
    <w:rsid w:val="00D05F75"/>
    <w:rsid w:val="00D162FB"/>
    <w:rsid w:val="00D17489"/>
    <w:rsid w:val="00D1763C"/>
    <w:rsid w:val="00D32157"/>
    <w:rsid w:val="00D34CB6"/>
    <w:rsid w:val="00D35E72"/>
    <w:rsid w:val="00D35EE4"/>
    <w:rsid w:val="00D42B05"/>
    <w:rsid w:val="00D43127"/>
    <w:rsid w:val="00D50294"/>
    <w:rsid w:val="00D50F68"/>
    <w:rsid w:val="00D57A42"/>
    <w:rsid w:val="00D61084"/>
    <w:rsid w:val="00D707A8"/>
    <w:rsid w:val="00D71B14"/>
    <w:rsid w:val="00D83F4A"/>
    <w:rsid w:val="00D93BE9"/>
    <w:rsid w:val="00D94405"/>
    <w:rsid w:val="00DB5C72"/>
    <w:rsid w:val="00DB7D48"/>
    <w:rsid w:val="00DC1D69"/>
    <w:rsid w:val="00DC29CA"/>
    <w:rsid w:val="00DD0C8A"/>
    <w:rsid w:val="00DD32D6"/>
    <w:rsid w:val="00DD6F16"/>
    <w:rsid w:val="00E035AF"/>
    <w:rsid w:val="00E06B8F"/>
    <w:rsid w:val="00E07E99"/>
    <w:rsid w:val="00E14C1D"/>
    <w:rsid w:val="00E15B2D"/>
    <w:rsid w:val="00E239A3"/>
    <w:rsid w:val="00E3456E"/>
    <w:rsid w:val="00E41A32"/>
    <w:rsid w:val="00E47150"/>
    <w:rsid w:val="00E50C80"/>
    <w:rsid w:val="00E52C48"/>
    <w:rsid w:val="00E54694"/>
    <w:rsid w:val="00E64113"/>
    <w:rsid w:val="00E71435"/>
    <w:rsid w:val="00E72109"/>
    <w:rsid w:val="00E746AB"/>
    <w:rsid w:val="00E806C8"/>
    <w:rsid w:val="00E856B9"/>
    <w:rsid w:val="00E92FE8"/>
    <w:rsid w:val="00EA3F0E"/>
    <w:rsid w:val="00EA43D0"/>
    <w:rsid w:val="00ED4B38"/>
    <w:rsid w:val="00EE1CAB"/>
    <w:rsid w:val="00EE65F2"/>
    <w:rsid w:val="00EE698F"/>
    <w:rsid w:val="00F06273"/>
    <w:rsid w:val="00F074CE"/>
    <w:rsid w:val="00F15378"/>
    <w:rsid w:val="00F17079"/>
    <w:rsid w:val="00F22E1E"/>
    <w:rsid w:val="00F4233A"/>
    <w:rsid w:val="00F462DA"/>
    <w:rsid w:val="00F52CC3"/>
    <w:rsid w:val="00F60C2A"/>
    <w:rsid w:val="00F7193D"/>
    <w:rsid w:val="00F758C3"/>
    <w:rsid w:val="00F77ECB"/>
    <w:rsid w:val="00F91ABB"/>
    <w:rsid w:val="00FA2E00"/>
    <w:rsid w:val="00FA3253"/>
    <w:rsid w:val="00FB34E6"/>
    <w:rsid w:val="00FB59FD"/>
    <w:rsid w:val="00FC568A"/>
    <w:rsid w:val="00FC6288"/>
    <w:rsid w:val="00FE5186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034FE7"/>
    <w:pPr>
      <w:spacing w:before="60" w:after="6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034FE7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034FE7"/>
    <w:pPr>
      <w:spacing w:before="60" w:after="6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034FE7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7F86A272-9985-48BE-BFEE-8B03E866C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ExecutiveReport(2).dotx</Template>
  <TotalTime>0</TotalTime>
  <Pages>9</Pages>
  <Words>754</Words>
  <Characters>4152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Dossiers et partages</vt:lpstr>
      <vt:lpstr/>
    </vt:vector>
  </TitlesOfParts>
  <Manager>Erwan Palanque</Manager>
  <Company>Famille</Company>
  <LinksUpToDate>false</LinksUpToDate>
  <CharactersWithSpaces>4897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Dossiers et partages</dc:title>
  <dc:subject>Projet réseau 420-B61 et 420-B64</dc:subject>
  <dc:creator>Famille</dc:creator>
  <cp:lastModifiedBy>Erwan</cp:lastModifiedBy>
  <cp:revision>2</cp:revision>
  <cp:lastPrinted>2013-04-30T15:05:00Z</cp:lastPrinted>
  <dcterms:created xsi:type="dcterms:W3CDTF">2013-05-15T15:07:00Z</dcterms:created>
  <dcterms:modified xsi:type="dcterms:W3CDTF">2013-05-15T15:07:00Z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
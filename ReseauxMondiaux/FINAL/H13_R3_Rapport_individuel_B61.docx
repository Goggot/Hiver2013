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1E077C" w:rsidP="005C596B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 w:rsidRPr="00C171B6">
                      <w:rPr>
                        <w:sz w:val="96"/>
                        <w:szCs w:val="96"/>
                      </w:rPr>
                      <w:t xml:space="preserve">Rapport </w:t>
                    </w:r>
                    <w:r w:rsidR="005C596B">
                      <w:rPr>
                        <w:sz w:val="96"/>
                        <w:szCs w:val="96"/>
                      </w:rPr>
                      <w:t>individuel B61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C171B6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420-B</w:t>
                    </w:r>
                    <w:r w:rsidR="00C171B6">
                      <w:rPr>
                        <w:sz w:val="36"/>
                        <w:szCs w:val="36"/>
                      </w:rPr>
                      <w:t>61 et 420-B64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CF24FB" w:rsidP="00CF24FB">
                    <w:pPr>
                      <w:jc w:val="center"/>
                    </w:pPr>
                    <w:r>
                      <w:rPr>
                        <w:sz w:val="32"/>
                      </w:rPr>
                      <w:t>Erwan Palanque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C171B6" w:rsidP="00C171B6">
                    <w:pPr>
                      <w:jc w:val="center"/>
                    </w:pPr>
                    <w:r>
                      <w:t>Hiver</w:t>
                    </w:r>
                    <w:r w:rsidR="000A4FD7" w:rsidRPr="00D35EE4">
                      <w:t xml:space="preserve"> 201</w:t>
                    </w:r>
                    <w:r>
                      <w:t>3</w:t>
                    </w:r>
                  </w:p>
                </w:tc>
              </w:sdtContent>
            </w:sdt>
          </w:tr>
        </w:tbl>
        <w:p w:rsidR="00EE698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B661C1" w:rsidRPr="00D35EE4" w:rsidRDefault="005C596B" w:rsidP="00B661C1">
      <w:pPr>
        <w:pStyle w:val="Titre1"/>
      </w:pPr>
      <w:bookmarkStart w:id="0" w:name="_Toc343104670"/>
      <w:r>
        <w:lastRenderedPageBreak/>
        <w:t>Serveur personnel</w:t>
      </w:r>
    </w:p>
    <w:bookmarkEnd w:id="0"/>
    <w:p w:rsidR="00294215" w:rsidRPr="00D35EE4" w:rsidRDefault="00294215" w:rsidP="00294215">
      <w:pPr>
        <w:pStyle w:val="Titre2"/>
      </w:pPr>
      <w:r w:rsidRPr="00D35EE4">
        <w:t>Paramètres généraux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</w:p>
        </w:tc>
        <w:tc>
          <w:tcPr>
            <w:tcW w:w="5783" w:type="dxa"/>
          </w:tcPr>
          <w:p w:rsidR="00294215" w:rsidRPr="00D35EE4" w:rsidRDefault="0085503C" w:rsidP="00565F56">
            <w:pPr>
              <w:pStyle w:val="Rponse"/>
            </w:pPr>
            <w:r>
              <w:t>407PF4</w:t>
            </w:r>
          </w:p>
        </w:tc>
      </w:tr>
    </w:tbl>
    <w:p w:rsidR="00294215" w:rsidRPr="00D35EE4" w:rsidRDefault="00294215" w:rsidP="00294215">
      <w:pPr>
        <w:pStyle w:val="Titre2"/>
      </w:pPr>
      <w:r>
        <w:t>Configuration IP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788"/>
        <w:gridCol w:w="2790"/>
        <w:gridCol w:w="2648"/>
      </w:tblGrid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790" w:type="dxa"/>
            <w:shd w:val="clear" w:color="auto" w:fill="E8E2E0" w:themeFill="accent6" w:themeFillTint="33"/>
            <w:vAlign w:val="center"/>
          </w:tcPr>
          <w:p w:rsidR="00294215" w:rsidRPr="00745A7D" w:rsidRDefault="00294215" w:rsidP="00565F56">
            <w:pPr>
              <w:pStyle w:val="Rponse"/>
              <w:jc w:val="center"/>
              <w:rPr>
                <w:color w:val="auto"/>
                <w:lang w:val="fr-CA"/>
              </w:rPr>
            </w:pPr>
            <w:r w:rsidRPr="00745A7D">
              <w:rPr>
                <w:color w:val="auto"/>
                <w:lang w:val="fr-CA"/>
              </w:rPr>
              <w:t>PCI</w:t>
            </w:r>
          </w:p>
        </w:tc>
        <w:tc>
          <w:tcPr>
            <w:tcW w:w="2648" w:type="dxa"/>
            <w:shd w:val="clear" w:color="auto" w:fill="E8E2E0" w:themeFill="accent6" w:themeFillTint="33"/>
            <w:vAlign w:val="center"/>
          </w:tcPr>
          <w:p w:rsidR="00294215" w:rsidRPr="00745A7D" w:rsidRDefault="00294215" w:rsidP="00565F56">
            <w:pPr>
              <w:pStyle w:val="Rponse"/>
              <w:jc w:val="center"/>
              <w:rPr>
                <w:color w:val="auto"/>
                <w:lang w:val="fr-CA"/>
              </w:rPr>
            </w:pPr>
            <w:r w:rsidRPr="00745A7D">
              <w:rPr>
                <w:color w:val="auto"/>
                <w:lang w:val="fr-CA"/>
              </w:rPr>
              <w:t>ONBOARD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de carte (PRIVÉ ou PUBLIC)</w:t>
            </w:r>
          </w:p>
        </w:tc>
        <w:tc>
          <w:tcPr>
            <w:tcW w:w="2790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Privée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Public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État de la carte (Activée ou Désactivée)</w:t>
            </w:r>
          </w:p>
        </w:tc>
        <w:tc>
          <w:tcPr>
            <w:tcW w:w="2790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Activée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désactivé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</w:t>
            </w:r>
            <w:r>
              <w:rPr>
                <w:lang w:val="fr-CA"/>
              </w:rPr>
              <w:t>de la carte réseau (avant Hyper V)</w:t>
            </w:r>
          </w:p>
        </w:tc>
        <w:tc>
          <w:tcPr>
            <w:tcW w:w="2790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PCI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proofErr w:type="spellStart"/>
            <w:r>
              <w:rPr>
                <w:lang w:val="fr-CA"/>
              </w:rPr>
              <w:t>OnBoard</w:t>
            </w:r>
            <w:proofErr w:type="spellEnd"/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IP (onglet général)</w:t>
            </w:r>
          </w:p>
        </w:tc>
        <w:tc>
          <w:tcPr>
            <w:tcW w:w="2790" w:type="dxa"/>
          </w:tcPr>
          <w:p w:rsidR="00294215" w:rsidRPr="000A7734" w:rsidRDefault="00D65D21" w:rsidP="000A7734">
            <w:pPr>
              <w:pStyle w:val="Rponse"/>
            </w:pPr>
            <w:r>
              <w:t>172.24.48.173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Adresses supplémentaires</w:t>
            </w:r>
          </w:p>
        </w:tc>
        <w:tc>
          <w:tcPr>
            <w:tcW w:w="2790" w:type="dxa"/>
          </w:tcPr>
          <w:p w:rsidR="00294215" w:rsidRPr="000A7734" w:rsidRDefault="00D65D21" w:rsidP="00AF2484">
            <w:pPr>
              <w:pStyle w:val="Rponse"/>
            </w:pPr>
            <w:r>
              <w:t>172.24.48.174 à 172.24.48.</w:t>
            </w:r>
            <w:r w:rsidR="00AF2484">
              <w:t>176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Masque (en nombre de bits)</w:t>
            </w:r>
          </w:p>
        </w:tc>
        <w:tc>
          <w:tcPr>
            <w:tcW w:w="2790" w:type="dxa"/>
          </w:tcPr>
          <w:p w:rsidR="00294215" w:rsidRPr="0085503C" w:rsidRDefault="00A97A1D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20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passerelle</w:t>
            </w:r>
          </w:p>
        </w:tc>
        <w:tc>
          <w:tcPr>
            <w:tcW w:w="2790" w:type="dxa"/>
          </w:tcPr>
          <w:p w:rsidR="00294215" w:rsidRPr="000A7734" w:rsidRDefault="00B83E6C" w:rsidP="000A7734">
            <w:pPr>
              <w:pStyle w:val="Rponse"/>
            </w:pPr>
            <w:r>
              <w:t>172.24.48.1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DNS</w:t>
            </w:r>
          </w:p>
        </w:tc>
        <w:tc>
          <w:tcPr>
            <w:tcW w:w="2790" w:type="dxa"/>
          </w:tcPr>
          <w:p w:rsidR="00294215" w:rsidRPr="000A7734" w:rsidRDefault="00B83E6C" w:rsidP="000A7734">
            <w:pPr>
              <w:pStyle w:val="Rponse"/>
            </w:pPr>
            <w:r>
              <w:t>172.24.48.2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</w:tbl>
    <w:p w:rsidR="00294215" w:rsidRDefault="00294215" w:rsidP="00294215">
      <w:pPr>
        <w:pStyle w:val="Titre2"/>
      </w:pPr>
      <w:r>
        <w:t>Résumé des rôles à installer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Rôles</w:t>
            </w:r>
          </w:p>
        </w:tc>
        <w:tc>
          <w:tcPr>
            <w:tcW w:w="5783" w:type="dxa"/>
            <w:shd w:val="clear" w:color="auto" w:fill="E7E7EB" w:themeFill="text2" w:themeFillTint="33"/>
          </w:tcPr>
          <w:p w:rsidR="00294215" w:rsidRPr="00294215" w:rsidRDefault="00294215" w:rsidP="00565F56">
            <w:pPr>
              <w:pStyle w:val="NormalEspace"/>
              <w:rPr>
                <w:lang w:val="fr-CA"/>
              </w:rPr>
            </w:pPr>
            <w:r w:rsidRPr="00294215">
              <w:rPr>
                <w:lang w:val="fr-CA"/>
              </w:rPr>
              <w:t xml:space="preserve">Services de </w:t>
            </w:r>
            <w:r w:rsidRPr="00C16E43">
              <w:rPr>
                <w:lang w:val="fr-CA"/>
              </w:rPr>
              <w:t>rôles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DNS</w:t>
            </w:r>
          </w:p>
        </w:tc>
        <w:tc>
          <w:tcPr>
            <w:tcW w:w="5783" w:type="dxa"/>
          </w:tcPr>
          <w:p w:rsidR="00294215" w:rsidRPr="00FE5186" w:rsidRDefault="00EE64B6" w:rsidP="00565F56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---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IIS</w:t>
            </w:r>
          </w:p>
        </w:tc>
        <w:tc>
          <w:tcPr>
            <w:tcW w:w="5783" w:type="dxa"/>
          </w:tcPr>
          <w:p w:rsidR="00294215" w:rsidRPr="00294215" w:rsidRDefault="00B83E6C" w:rsidP="00565F56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Web, FTP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Hyper-V</w:t>
            </w:r>
          </w:p>
        </w:tc>
        <w:tc>
          <w:tcPr>
            <w:tcW w:w="5783" w:type="dxa"/>
          </w:tcPr>
          <w:p w:rsidR="00294215" w:rsidRPr="00E14C1D" w:rsidRDefault="00EE64B6" w:rsidP="00565F56">
            <w:pPr>
              <w:pStyle w:val="Rponse"/>
              <w:rPr>
                <w:color w:val="auto"/>
              </w:rPr>
            </w:pPr>
            <w:r>
              <w:rPr>
                <w:color w:val="auto"/>
              </w:rPr>
              <w:t>---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Bureau à distance</w:t>
            </w:r>
          </w:p>
        </w:tc>
        <w:tc>
          <w:tcPr>
            <w:tcW w:w="5783" w:type="dxa"/>
          </w:tcPr>
          <w:p w:rsidR="00294215" w:rsidRPr="00FE5186" w:rsidRDefault="00EE64B6" w:rsidP="00565F56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---</w:t>
            </w:r>
          </w:p>
        </w:tc>
      </w:tr>
    </w:tbl>
    <w:p w:rsidR="009C4714" w:rsidRDefault="009C4714" w:rsidP="00294215">
      <w:pPr>
        <w:pStyle w:val="Titre2"/>
      </w:pPr>
    </w:p>
    <w:p w:rsidR="009C4714" w:rsidRDefault="009C4714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>
        <w:br w:type="page"/>
      </w:r>
    </w:p>
    <w:p w:rsidR="00294215" w:rsidRPr="00D35EE4" w:rsidRDefault="00294215" w:rsidP="00294215">
      <w:pPr>
        <w:pStyle w:val="Titre2"/>
      </w:pPr>
      <w:r>
        <w:lastRenderedPageBreak/>
        <w:t>Bureau à distance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Mode activation</w:t>
            </w:r>
          </w:p>
        </w:tc>
        <w:tc>
          <w:tcPr>
            <w:tcW w:w="5783" w:type="dxa"/>
          </w:tcPr>
          <w:p w:rsidR="00294215" w:rsidRPr="000A7734" w:rsidRDefault="00A46DC7" w:rsidP="000A7734">
            <w:pPr>
              <w:pStyle w:val="Rponse"/>
            </w:pPr>
            <w:proofErr w:type="spellStart"/>
            <w:r>
              <w:t>Automatique</w:t>
            </w:r>
            <w:proofErr w:type="spellEnd"/>
          </w:p>
        </w:tc>
      </w:tr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Utilisateurs ayant l’accès</w:t>
            </w:r>
          </w:p>
        </w:tc>
        <w:tc>
          <w:tcPr>
            <w:tcW w:w="5783" w:type="dxa"/>
          </w:tcPr>
          <w:p w:rsidR="00294215" w:rsidRPr="000A7734" w:rsidRDefault="00781271" w:rsidP="000A7734">
            <w:pPr>
              <w:pStyle w:val="Rponse"/>
            </w:pPr>
            <w:proofErr w:type="spellStart"/>
            <w:r>
              <w:t>Administrateurs</w:t>
            </w:r>
            <w:proofErr w:type="spellEnd"/>
            <w:r>
              <w:t xml:space="preserve"> du </w:t>
            </w:r>
            <w:proofErr w:type="spellStart"/>
            <w:r>
              <w:t>domaine</w:t>
            </w:r>
            <w:proofErr w:type="spellEnd"/>
          </w:p>
        </w:tc>
      </w:tr>
    </w:tbl>
    <w:p w:rsidR="00B37BC7" w:rsidRPr="00D35EE4" w:rsidRDefault="00B37BC7" w:rsidP="00B37BC7">
      <w:pPr>
        <w:pStyle w:val="Titre2"/>
      </w:pPr>
      <w:bookmarkStart w:id="1" w:name="_Toc343104669"/>
      <w:r>
        <w:t>Consoles MMC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B37BC7" w:rsidRPr="00D35EE4" w:rsidTr="00565F56">
        <w:tc>
          <w:tcPr>
            <w:tcW w:w="4390" w:type="dxa"/>
            <w:shd w:val="clear" w:color="auto" w:fill="E7E7EB" w:themeFill="text2" w:themeFillTint="33"/>
          </w:tcPr>
          <w:p w:rsidR="00B37BC7" w:rsidRPr="00D35EE4" w:rsidRDefault="00B37BC7" w:rsidP="00B37BC7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console</w:t>
            </w:r>
          </w:p>
        </w:tc>
        <w:tc>
          <w:tcPr>
            <w:tcW w:w="5783" w:type="dxa"/>
          </w:tcPr>
          <w:p w:rsidR="00B37BC7" w:rsidRPr="000A7734" w:rsidRDefault="000D4D3A" w:rsidP="000A7734">
            <w:pPr>
              <w:pStyle w:val="Rponse"/>
            </w:pPr>
            <w:proofErr w:type="spellStart"/>
            <w:r>
              <w:t>Gestion</w:t>
            </w:r>
            <w:proofErr w:type="spellEnd"/>
          </w:p>
        </w:tc>
      </w:tr>
      <w:tr w:rsidR="00B37BC7" w:rsidRPr="00D35EE4" w:rsidTr="00565F56">
        <w:tc>
          <w:tcPr>
            <w:tcW w:w="4390" w:type="dxa"/>
            <w:shd w:val="clear" w:color="auto" w:fill="E7E7EB" w:themeFill="text2" w:themeFillTint="33"/>
          </w:tcPr>
          <w:p w:rsidR="00B37BC7" w:rsidRDefault="00B37BC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Emplacement de la console</w:t>
            </w:r>
          </w:p>
        </w:tc>
        <w:tc>
          <w:tcPr>
            <w:tcW w:w="5783" w:type="dxa"/>
          </w:tcPr>
          <w:p w:rsidR="00B37BC7" w:rsidRPr="000A7734" w:rsidRDefault="000D4D3A" w:rsidP="000A7734">
            <w:pPr>
              <w:pStyle w:val="Rponse"/>
            </w:pPr>
            <w:r>
              <w:t>Bureau</w:t>
            </w:r>
          </w:p>
        </w:tc>
      </w:tr>
      <w:tr w:rsidR="00B37BC7" w:rsidRPr="00D35EE4" w:rsidTr="00565F56">
        <w:tc>
          <w:tcPr>
            <w:tcW w:w="4390" w:type="dxa"/>
            <w:shd w:val="clear" w:color="auto" w:fill="E7E7EB" w:themeFill="text2" w:themeFillTint="33"/>
          </w:tcPr>
          <w:p w:rsidR="00B37BC7" w:rsidRDefault="00B37BC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de la console</w:t>
            </w:r>
          </w:p>
        </w:tc>
        <w:tc>
          <w:tcPr>
            <w:tcW w:w="5783" w:type="dxa"/>
          </w:tcPr>
          <w:p w:rsidR="00B37BC7" w:rsidRPr="000D4D3A" w:rsidRDefault="000D4D3A" w:rsidP="000A7734">
            <w:pPr>
              <w:pStyle w:val="Rponse"/>
              <w:rPr>
                <w:lang w:val="fr-CA"/>
              </w:rPr>
            </w:pPr>
            <w:r w:rsidRPr="000D4D3A">
              <w:rPr>
                <w:lang w:val="fr-CA"/>
              </w:rPr>
              <w:t xml:space="preserve">Dns, </w:t>
            </w:r>
            <w:proofErr w:type="spellStart"/>
            <w:r w:rsidRPr="000D4D3A">
              <w:rPr>
                <w:lang w:val="fr-CA"/>
              </w:rPr>
              <w:t>iis</w:t>
            </w:r>
            <w:proofErr w:type="spellEnd"/>
            <w:r w:rsidRPr="000D4D3A">
              <w:rPr>
                <w:lang w:val="fr-CA"/>
              </w:rPr>
              <w:t>, hyper-v, bureau à distance</w:t>
            </w:r>
          </w:p>
        </w:tc>
      </w:tr>
    </w:tbl>
    <w:p w:rsidR="00052017" w:rsidRDefault="00052017" w:rsidP="00052017">
      <w:pPr>
        <w:pStyle w:val="Titre1"/>
      </w:pPr>
      <w:r w:rsidRPr="00363A3F">
        <w:t>Hype</w:t>
      </w:r>
      <w:r>
        <w:t>r</w:t>
      </w:r>
      <w:r w:rsidR="003004BC">
        <w:t>-</w:t>
      </w:r>
      <w:r>
        <w:t>V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052017" w:rsidRPr="00D35EE4" w:rsidTr="00565F56">
        <w:tc>
          <w:tcPr>
            <w:tcW w:w="4390" w:type="dxa"/>
            <w:shd w:val="clear" w:color="auto" w:fill="E7E7EB" w:themeFill="text2" w:themeFillTint="33"/>
          </w:tcPr>
          <w:p w:rsidR="00052017" w:rsidRPr="00D35EE4" w:rsidRDefault="00052017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  <w:r>
              <w:rPr>
                <w:lang w:val="fr-CA"/>
              </w:rPr>
              <w:t xml:space="preserve"> dans la console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407PF4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Pr="00D35EE4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commutateur virtuel</w:t>
            </w:r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r>
              <w:t>SEGA_CONFIG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commutateur virtuel</w:t>
            </w:r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proofErr w:type="spellStart"/>
            <w:r>
              <w:t>Privé</w:t>
            </w:r>
            <w:proofErr w:type="spellEnd"/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dossier «Ordi virtuel»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C:\_VirOrdi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dossier «Disque virtuel»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C:\_VirDisque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carte réseau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SEGA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Mémoire (départ, max)</w:t>
            </w:r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r>
              <w:t>1024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proofErr w:type="spellStart"/>
            <w:r>
              <w:rPr>
                <w:lang w:val="fr-CA"/>
              </w:rPr>
              <w:t>Num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Lock</w:t>
            </w:r>
            <w:proofErr w:type="spellEnd"/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proofErr w:type="spellStart"/>
            <w:r>
              <w:t>Activé</w:t>
            </w:r>
            <w:proofErr w:type="spellEnd"/>
          </w:p>
        </w:tc>
      </w:tr>
    </w:tbl>
    <w:p w:rsidR="00900C8A" w:rsidRDefault="00900C8A" w:rsidP="00900C8A">
      <w:pPr>
        <w:rPr>
          <w:rFonts w:eastAsiaTheme="majorEastAsia"/>
        </w:rPr>
      </w:pPr>
      <w:r>
        <w:br w:type="page"/>
      </w:r>
    </w:p>
    <w:p w:rsidR="003B6810" w:rsidRPr="00D35EE4" w:rsidRDefault="0021130C" w:rsidP="003B6810">
      <w:pPr>
        <w:pStyle w:val="Titre1"/>
      </w:pPr>
      <w:r>
        <w:lastRenderedPageBreak/>
        <w:t>Poste c</w:t>
      </w:r>
      <w:r w:rsidR="003B6810">
        <w:t xml:space="preserve">lient </w:t>
      </w:r>
      <w:r>
        <w:t>corporatif</w:t>
      </w:r>
    </w:p>
    <w:p w:rsidR="003B6810" w:rsidRPr="00D35EE4" w:rsidRDefault="003B6810" w:rsidP="003B6810">
      <w:pPr>
        <w:pStyle w:val="Titre2"/>
      </w:pPr>
      <w:r w:rsidRPr="00D35EE4">
        <w:t>Paramètres généraux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2D07EA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du </w:t>
            </w:r>
            <w:r w:rsidR="00B277EE">
              <w:rPr>
                <w:lang w:val="fr-CA"/>
              </w:rPr>
              <w:t>client</w:t>
            </w:r>
          </w:p>
        </w:tc>
        <w:tc>
          <w:tcPr>
            <w:tcW w:w="5783" w:type="dxa"/>
          </w:tcPr>
          <w:p w:rsidR="003B6810" w:rsidRPr="000A7734" w:rsidRDefault="00461ED1" w:rsidP="000A7734">
            <w:pPr>
              <w:pStyle w:val="Rponse"/>
            </w:pPr>
            <w:r>
              <w:t>Win8</w:t>
            </w:r>
          </w:p>
        </w:tc>
      </w:tr>
      <w:tr w:rsidR="002D07EA" w:rsidRPr="00D35EE4" w:rsidTr="00976BBD">
        <w:tc>
          <w:tcPr>
            <w:tcW w:w="4390" w:type="dxa"/>
            <w:shd w:val="clear" w:color="auto" w:fill="E7E7EB" w:themeFill="text2" w:themeFillTint="33"/>
          </w:tcPr>
          <w:p w:rsidR="002D07EA" w:rsidRPr="00D35EE4" w:rsidRDefault="002D07EA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Produits à installer</w:t>
            </w:r>
          </w:p>
        </w:tc>
        <w:tc>
          <w:tcPr>
            <w:tcW w:w="5783" w:type="dxa"/>
          </w:tcPr>
          <w:p w:rsidR="002D07EA" w:rsidRPr="000A7734" w:rsidRDefault="00607132" w:rsidP="000A7734">
            <w:pPr>
              <w:pStyle w:val="Rponse"/>
            </w:pPr>
            <w:r>
              <w:t xml:space="preserve">Chrome / </w:t>
            </w:r>
            <w:proofErr w:type="spellStart"/>
            <w:r>
              <w:t>Filezilla</w:t>
            </w:r>
            <w:proofErr w:type="spellEnd"/>
          </w:p>
        </w:tc>
      </w:tr>
    </w:tbl>
    <w:p w:rsidR="003B6810" w:rsidRPr="00D35EE4" w:rsidRDefault="003B6810" w:rsidP="003B6810">
      <w:pPr>
        <w:pStyle w:val="Titre2"/>
      </w:pPr>
      <w:r>
        <w:t>Configuration IP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</w:t>
            </w:r>
            <w:r>
              <w:rPr>
                <w:lang w:val="fr-CA"/>
              </w:rPr>
              <w:t>de la carte réseau</w:t>
            </w:r>
          </w:p>
        </w:tc>
        <w:tc>
          <w:tcPr>
            <w:tcW w:w="5783" w:type="dxa"/>
          </w:tcPr>
          <w:p w:rsidR="003B6810" w:rsidRPr="0085503C" w:rsidRDefault="00A97A1D" w:rsidP="00AD1FF9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SEGA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IP (onglet général)</w:t>
            </w:r>
          </w:p>
        </w:tc>
        <w:tc>
          <w:tcPr>
            <w:tcW w:w="5783" w:type="dxa"/>
          </w:tcPr>
          <w:p w:rsidR="003B6810" w:rsidRPr="000A7734" w:rsidRDefault="00A97A1D" w:rsidP="000A7734">
            <w:pPr>
              <w:pStyle w:val="Rponse"/>
            </w:pPr>
            <w:r>
              <w:rPr>
                <w:lang w:val="fr-CA"/>
              </w:rPr>
              <w:t>172.24.48.174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Masque (en nombre de bits)</w:t>
            </w:r>
          </w:p>
        </w:tc>
        <w:tc>
          <w:tcPr>
            <w:tcW w:w="5783" w:type="dxa"/>
          </w:tcPr>
          <w:p w:rsidR="003B6810" w:rsidRPr="0085503C" w:rsidRDefault="00A97A1D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20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passerelle</w:t>
            </w:r>
          </w:p>
        </w:tc>
        <w:tc>
          <w:tcPr>
            <w:tcW w:w="5783" w:type="dxa"/>
          </w:tcPr>
          <w:p w:rsidR="003B6810" w:rsidRPr="000A7734" w:rsidRDefault="00A97A1D" w:rsidP="000A7734">
            <w:pPr>
              <w:pStyle w:val="Rponse"/>
            </w:pPr>
            <w:r>
              <w:t>172.24.48.1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DNS</w:t>
            </w:r>
          </w:p>
        </w:tc>
        <w:tc>
          <w:tcPr>
            <w:tcW w:w="5783" w:type="dxa"/>
          </w:tcPr>
          <w:p w:rsidR="003B6810" w:rsidRPr="000A7734" w:rsidRDefault="00A97A1D" w:rsidP="000A7734">
            <w:pPr>
              <w:pStyle w:val="Rponse"/>
            </w:pPr>
            <w:r>
              <w:t>172.24.48.2</w:t>
            </w:r>
          </w:p>
        </w:tc>
      </w:tr>
    </w:tbl>
    <w:p w:rsidR="000571F3" w:rsidRDefault="000571F3" w:rsidP="000571F3">
      <w:pPr>
        <w:pStyle w:val="Titre2"/>
      </w:pPr>
      <w:bookmarkStart w:id="2" w:name="_Toc343104689"/>
      <w:bookmarkEnd w:id="1"/>
      <w:r>
        <w:t>Joindre le domaine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3804"/>
        <w:gridCol w:w="6552"/>
      </w:tblGrid>
      <w:tr w:rsidR="000571F3" w:rsidRPr="00D35EE4" w:rsidTr="00976BBD">
        <w:tc>
          <w:tcPr>
            <w:tcW w:w="4390" w:type="dxa"/>
            <w:shd w:val="clear" w:color="auto" w:fill="E7E7EB" w:themeFill="text2" w:themeFillTint="33"/>
          </w:tcPr>
          <w:p w:rsidR="000571F3" w:rsidRPr="00D35EE4" w:rsidRDefault="000571F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du </w:t>
            </w:r>
            <w:r>
              <w:rPr>
                <w:lang w:val="fr-CA"/>
              </w:rPr>
              <w:t>domaine</w:t>
            </w:r>
          </w:p>
        </w:tc>
        <w:tc>
          <w:tcPr>
            <w:tcW w:w="5783" w:type="dxa"/>
          </w:tcPr>
          <w:p w:rsidR="000571F3" w:rsidRPr="000A7734" w:rsidRDefault="00EC2007" w:rsidP="000A7734">
            <w:pPr>
              <w:pStyle w:val="Rponse"/>
            </w:pPr>
            <w:r>
              <w:t>THETHRONE.PRO</w:t>
            </w:r>
          </w:p>
        </w:tc>
      </w:tr>
      <w:tr w:rsidR="000571F3" w:rsidRPr="00D35EE4" w:rsidTr="00976BBD">
        <w:tc>
          <w:tcPr>
            <w:tcW w:w="4390" w:type="dxa"/>
            <w:shd w:val="clear" w:color="auto" w:fill="E7E7EB" w:themeFill="text2" w:themeFillTint="33"/>
          </w:tcPr>
          <w:p w:rsidR="000571F3" w:rsidRPr="00D35EE4" w:rsidRDefault="000571F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l’utilisateur du domaine</w:t>
            </w:r>
          </w:p>
        </w:tc>
        <w:tc>
          <w:tcPr>
            <w:tcW w:w="5783" w:type="dxa"/>
          </w:tcPr>
          <w:p w:rsidR="000571F3" w:rsidRPr="0085503C" w:rsidRDefault="00453705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Erwan</w:t>
            </w:r>
          </w:p>
        </w:tc>
      </w:tr>
      <w:tr w:rsidR="000571F3" w:rsidRPr="00D35EE4" w:rsidTr="00976BBD">
        <w:tc>
          <w:tcPr>
            <w:tcW w:w="4390" w:type="dxa"/>
            <w:shd w:val="clear" w:color="auto" w:fill="E7E7EB" w:themeFill="text2" w:themeFillTint="33"/>
          </w:tcPr>
          <w:p w:rsidR="000571F3" w:rsidRDefault="000571F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Mot de passe de l’utilisateur</w:t>
            </w:r>
          </w:p>
        </w:tc>
        <w:tc>
          <w:tcPr>
            <w:tcW w:w="5783" w:type="dxa"/>
          </w:tcPr>
          <w:p w:rsidR="000571F3" w:rsidRPr="0085503C" w:rsidRDefault="00453705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AAAaaa111</w:t>
            </w:r>
          </w:p>
        </w:tc>
      </w:tr>
      <w:tr w:rsidR="003C6B2C" w:rsidRPr="00AB013F" w:rsidTr="00976BBD">
        <w:tc>
          <w:tcPr>
            <w:tcW w:w="4390" w:type="dxa"/>
            <w:shd w:val="clear" w:color="auto" w:fill="E7E7EB" w:themeFill="text2" w:themeFillTint="33"/>
          </w:tcPr>
          <w:p w:rsidR="003C6B2C" w:rsidRDefault="003C6B2C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DN de l’unité d’organisation</w:t>
            </w:r>
          </w:p>
        </w:tc>
        <w:tc>
          <w:tcPr>
            <w:tcW w:w="5783" w:type="dxa"/>
          </w:tcPr>
          <w:p w:rsidR="003C6B2C" w:rsidRPr="000A7734" w:rsidRDefault="00453705" w:rsidP="000A7734">
            <w:pPr>
              <w:pStyle w:val="Rponse"/>
            </w:pPr>
            <w:proofErr w:type="spellStart"/>
            <w:r>
              <w:t>Cn</w:t>
            </w:r>
            <w:proofErr w:type="spellEnd"/>
            <w:r>
              <w:t>=</w:t>
            </w:r>
            <w:proofErr w:type="spellStart"/>
            <w:r>
              <w:t>Erwan,cn</w:t>
            </w:r>
            <w:proofErr w:type="spellEnd"/>
            <w:r>
              <w:t>=</w:t>
            </w:r>
            <w:proofErr w:type="spellStart"/>
            <w:r>
              <w:t>Users,OU</w:t>
            </w:r>
            <w:proofErr w:type="spellEnd"/>
            <w:r>
              <w:t>=</w:t>
            </w:r>
            <w:proofErr w:type="spellStart"/>
            <w:r>
              <w:t>THETHRONE,ou</w:t>
            </w:r>
            <w:proofErr w:type="spellEnd"/>
            <w:r>
              <w:t>=PRO</w:t>
            </w:r>
          </w:p>
        </w:tc>
      </w:tr>
    </w:tbl>
    <w:p w:rsidR="00513107" w:rsidRPr="00AB013F" w:rsidRDefault="00513107" w:rsidP="00513107">
      <w:pPr>
        <w:rPr>
          <w:rFonts w:eastAsiaTheme="majorEastAsia"/>
          <w:lang w:val="en-CA"/>
        </w:rPr>
      </w:pPr>
      <w:r w:rsidRPr="00AB013F">
        <w:rPr>
          <w:lang w:val="en-CA"/>
        </w:rPr>
        <w:br w:type="page"/>
      </w:r>
    </w:p>
    <w:p w:rsidR="003D3533" w:rsidRPr="00D35EE4" w:rsidRDefault="003D3533" w:rsidP="003D3533">
      <w:pPr>
        <w:pStyle w:val="Titre1"/>
      </w:pPr>
      <w:r w:rsidRPr="00D35EE4">
        <w:lastRenderedPageBreak/>
        <w:t>DNS</w:t>
      </w:r>
      <w:r>
        <w:t xml:space="preserve"> privé</w:t>
      </w:r>
    </w:p>
    <w:p w:rsidR="003D3533" w:rsidRPr="00D35EE4" w:rsidRDefault="003D3533" w:rsidP="003D3533">
      <w:pPr>
        <w:pStyle w:val="Titre2"/>
      </w:pPr>
      <w:bookmarkStart w:id="3" w:name="_Toc343104692"/>
      <w:r w:rsidRPr="00D35EE4">
        <w:t>Zone directe</w:t>
      </w:r>
      <w:r>
        <w:t xml:space="preserve"> principale</w:t>
      </w:r>
      <w:bookmarkEnd w:id="3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3D3533" w:rsidRPr="00D35EE4" w:rsidTr="00976BBD">
        <w:tc>
          <w:tcPr>
            <w:tcW w:w="3085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zone</w:t>
            </w:r>
          </w:p>
        </w:tc>
        <w:tc>
          <w:tcPr>
            <w:tcW w:w="7088" w:type="dxa"/>
            <w:gridSpan w:val="3"/>
          </w:tcPr>
          <w:p w:rsidR="003D3533" w:rsidRPr="000A7734" w:rsidRDefault="006E45E6" w:rsidP="000A7734">
            <w:pPr>
              <w:pStyle w:val="Rponse"/>
            </w:pPr>
            <w:r>
              <w:t>TheThrone.PRO</w:t>
            </w:r>
          </w:p>
        </w:tc>
      </w:tr>
      <w:tr w:rsidR="003D3533" w:rsidRPr="00D35EE4" w:rsidTr="00976BBD">
        <w:trPr>
          <w:trHeight w:val="101"/>
        </w:trPr>
        <w:tc>
          <w:tcPr>
            <w:tcW w:w="3085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Enregistrements </w:t>
            </w:r>
            <w:r w:rsidRPr="00DB5C72">
              <w:rPr>
                <w:b/>
                <w:lang w:val="fr-CA"/>
              </w:rPr>
              <w:t>A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3D3533" w:rsidRPr="00D35EE4" w:rsidTr="00976BBD">
        <w:trPr>
          <w:trHeight w:val="98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3D3533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Valeurs «</w:t>
            </w:r>
            <w:r w:rsidRPr="00D35EE4">
              <w:rPr>
                <w:lang w:val="fr-CA"/>
              </w:rPr>
              <w:t>Usage</w:t>
            </w:r>
            <w:r>
              <w:rPr>
                <w:lang w:val="fr-CA"/>
              </w:rPr>
              <w:t>»</w:t>
            </w:r>
          </w:p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NOM, </w:t>
            </w:r>
            <w:r w:rsidRPr="00D35EE4">
              <w:rPr>
                <w:lang w:val="fr-CA"/>
              </w:rPr>
              <w:t>WEB, FTP</w:t>
            </w:r>
          </w:p>
        </w:tc>
        <w:tc>
          <w:tcPr>
            <w:tcW w:w="1532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WEB</w:t>
            </w:r>
          </w:p>
        </w:tc>
        <w:tc>
          <w:tcPr>
            <w:tcW w:w="2862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ARTISTIQUE</w:t>
            </w:r>
          </w:p>
        </w:tc>
        <w:tc>
          <w:tcPr>
            <w:tcW w:w="2694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172.24.48.175</w:t>
            </w:r>
            <w:r w:rsidR="00C47782">
              <w:rPr>
                <w:lang w:val="fr-CA"/>
              </w:rPr>
              <w:t>:80</w:t>
            </w:r>
          </w:p>
        </w:tc>
      </w:tr>
      <w:tr w:rsidR="003D3533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WEB</w:t>
            </w:r>
          </w:p>
        </w:tc>
        <w:tc>
          <w:tcPr>
            <w:tcW w:w="2862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SECART</w:t>
            </w:r>
          </w:p>
        </w:tc>
        <w:tc>
          <w:tcPr>
            <w:tcW w:w="2694" w:type="dxa"/>
          </w:tcPr>
          <w:p w:rsidR="003D3533" w:rsidRPr="0085503C" w:rsidRDefault="00221CC5" w:rsidP="000A7734">
            <w:pPr>
              <w:pStyle w:val="Rponse"/>
              <w:rPr>
                <w:lang w:val="fr-CA"/>
              </w:rPr>
            </w:pPr>
            <w:r>
              <w:t>174.24.48.175</w:t>
            </w:r>
            <w:r w:rsidR="00C47782">
              <w:t>:443</w:t>
            </w:r>
          </w:p>
        </w:tc>
      </w:tr>
      <w:tr w:rsidR="003D3533" w:rsidRPr="00D35EE4" w:rsidTr="00976BBD">
        <w:trPr>
          <w:trHeight w:val="61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FTP</w:t>
            </w:r>
          </w:p>
        </w:tc>
        <w:tc>
          <w:tcPr>
            <w:tcW w:w="2862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FART</w:t>
            </w:r>
          </w:p>
        </w:tc>
        <w:tc>
          <w:tcPr>
            <w:tcW w:w="2694" w:type="dxa"/>
          </w:tcPr>
          <w:p w:rsidR="003D3533" w:rsidRPr="0085503C" w:rsidRDefault="00835FE6" w:rsidP="000A7734">
            <w:pPr>
              <w:pStyle w:val="Rponse"/>
              <w:rPr>
                <w:lang w:val="fr-CA"/>
              </w:rPr>
            </w:pPr>
            <w:r>
              <w:t>174.24.48.173</w:t>
            </w:r>
            <w:r w:rsidR="00C47782">
              <w:t>:21</w:t>
            </w:r>
          </w:p>
        </w:tc>
      </w:tr>
      <w:tr w:rsidR="00043664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043664" w:rsidRPr="00D35EE4" w:rsidRDefault="00043664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043664" w:rsidRPr="0085503C" w:rsidRDefault="00043664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043664" w:rsidRPr="0085503C" w:rsidRDefault="00043664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043664" w:rsidRPr="0085503C" w:rsidRDefault="00043664" w:rsidP="000A7734">
            <w:pPr>
              <w:pStyle w:val="Rponse"/>
              <w:rPr>
                <w:lang w:val="fr-CA"/>
              </w:rPr>
            </w:pPr>
          </w:p>
        </w:tc>
      </w:tr>
    </w:tbl>
    <w:bookmarkEnd w:id="2"/>
    <w:p w:rsidR="00357942" w:rsidRPr="00D35EE4" w:rsidRDefault="00357942" w:rsidP="00357942">
      <w:pPr>
        <w:pStyle w:val="Titre1"/>
      </w:pPr>
      <w:r w:rsidRPr="00D35EE4">
        <w:t>DNS</w:t>
      </w:r>
      <w:r>
        <w:t xml:space="preserve"> public</w:t>
      </w:r>
    </w:p>
    <w:p w:rsidR="003B6810" w:rsidRPr="00D35EE4" w:rsidRDefault="003B6810" w:rsidP="003B6810">
      <w:pPr>
        <w:pStyle w:val="Titre2"/>
      </w:pPr>
      <w:r w:rsidRPr="00D35EE4">
        <w:t>Zone directe</w:t>
      </w:r>
      <w:r>
        <w:t xml:space="preserve"> principale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3B6810" w:rsidRPr="00D35EE4" w:rsidTr="00976BBD">
        <w:tc>
          <w:tcPr>
            <w:tcW w:w="3085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zone</w:t>
            </w:r>
          </w:p>
        </w:tc>
        <w:tc>
          <w:tcPr>
            <w:tcW w:w="7088" w:type="dxa"/>
            <w:gridSpan w:val="3"/>
          </w:tcPr>
          <w:p w:rsidR="003B6810" w:rsidRPr="000A7734" w:rsidRDefault="007072E5" w:rsidP="006E45E6">
            <w:pPr>
              <w:pStyle w:val="Rponse"/>
            </w:pPr>
            <w:proofErr w:type="spellStart"/>
            <w:r>
              <w:t>TheThrone.PR</w:t>
            </w:r>
            <w:r w:rsidR="006E45E6">
              <w:t>E</w:t>
            </w:r>
            <w:proofErr w:type="spellEnd"/>
          </w:p>
        </w:tc>
      </w:tr>
      <w:tr w:rsidR="003B6810" w:rsidRPr="00D35EE4" w:rsidTr="00976BBD">
        <w:trPr>
          <w:trHeight w:val="101"/>
        </w:trPr>
        <w:tc>
          <w:tcPr>
            <w:tcW w:w="3085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Enregistrements </w:t>
            </w:r>
            <w:r w:rsidRPr="00DB5C72">
              <w:rPr>
                <w:b/>
                <w:lang w:val="fr-CA"/>
              </w:rPr>
              <w:t>A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3B6810" w:rsidRPr="00D35EE4" w:rsidTr="00976BBD">
        <w:trPr>
          <w:trHeight w:val="98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3B6810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Valeurs «</w:t>
            </w:r>
            <w:r w:rsidRPr="00D35EE4">
              <w:rPr>
                <w:lang w:val="fr-CA"/>
              </w:rPr>
              <w:t>Usage</w:t>
            </w:r>
            <w:r>
              <w:rPr>
                <w:lang w:val="fr-CA"/>
              </w:rPr>
              <w:t>»</w:t>
            </w:r>
          </w:p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NOM, </w:t>
            </w:r>
            <w:r w:rsidRPr="00D35EE4">
              <w:rPr>
                <w:lang w:val="fr-CA"/>
              </w:rPr>
              <w:t>WEB, FTP</w:t>
            </w:r>
          </w:p>
        </w:tc>
        <w:tc>
          <w:tcPr>
            <w:tcW w:w="1532" w:type="dxa"/>
          </w:tcPr>
          <w:p w:rsidR="003B6810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WEB</w:t>
            </w:r>
          </w:p>
        </w:tc>
        <w:tc>
          <w:tcPr>
            <w:tcW w:w="2862" w:type="dxa"/>
          </w:tcPr>
          <w:p w:rsidR="003B6810" w:rsidRPr="0085503C" w:rsidRDefault="00835FE6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ARTISTIQUE</w:t>
            </w:r>
          </w:p>
        </w:tc>
        <w:tc>
          <w:tcPr>
            <w:tcW w:w="2694" w:type="dxa"/>
          </w:tcPr>
          <w:p w:rsidR="003B6810" w:rsidRPr="0085503C" w:rsidRDefault="004B6AC8" w:rsidP="000A7734">
            <w:pPr>
              <w:pStyle w:val="Rponse"/>
              <w:rPr>
                <w:lang w:val="fr-CA"/>
              </w:rPr>
            </w:pPr>
            <w:r>
              <w:t>10.57.61.4</w:t>
            </w:r>
            <w:bookmarkStart w:id="4" w:name="_GoBack"/>
            <w:bookmarkEnd w:id="4"/>
          </w:p>
        </w:tc>
      </w:tr>
      <w:tr w:rsidR="00513107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513107" w:rsidRPr="00D35EE4" w:rsidRDefault="00513107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</w:tr>
      <w:tr w:rsidR="00513107" w:rsidRPr="00D35EE4" w:rsidTr="00976BBD">
        <w:trPr>
          <w:trHeight w:val="61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513107" w:rsidRPr="00D35EE4" w:rsidRDefault="00513107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513107" w:rsidRPr="0085503C" w:rsidRDefault="00513107" w:rsidP="00C47782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</w:tr>
      <w:tr w:rsidR="003B6810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</w:tr>
    </w:tbl>
    <w:p w:rsidR="00D72981" w:rsidRDefault="00D72981" w:rsidP="00D72981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D72981" w:rsidRDefault="00D72981" w:rsidP="00D72981">
      <w:pPr>
        <w:pStyle w:val="Titre1"/>
        <w:rPr>
          <w:rFonts w:eastAsia="Times New Roman"/>
        </w:rPr>
      </w:pPr>
      <w:r>
        <w:rPr>
          <w:rFonts w:eastAsia="Times New Roman"/>
        </w:rPr>
        <w:lastRenderedPageBreak/>
        <w:t>Configuration du rôle «routeur»</w:t>
      </w:r>
    </w:p>
    <w:p w:rsidR="00D72981" w:rsidRDefault="00D72981" w:rsidP="00D72981">
      <w:pPr>
        <w:pStyle w:val="Titre2"/>
      </w:pPr>
      <w:r>
        <w:t>Paramétrage du pare-feu (NAT)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2943"/>
        <w:gridCol w:w="2000"/>
        <w:gridCol w:w="2693"/>
        <w:gridCol w:w="2694"/>
      </w:tblGrid>
      <w:tr w:rsidR="00D72981" w:rsidRPr="00F726EE" w:rsidTr="00F574F9">
        <w:trPr>
          <w:trHeight w:val="675"/>
        </w:trPr>
        <w:tc>
          <w:tcPr>
            <w:tcW w:w="2943" w:type="dxa"/>
            <w:vMerge w:val="restart"/>
            <w:shd w:val="clear" w:color="auto" w:fill="E2E4EC" w:themeFill="accent1" w:themeFillTint="33"/>
          </w:tcPr>
          <w:p w:rsidR="00D72981" w:rsidRPr="00F726EE" w:rsidRDefault="00D72981" w:rsidP="00565F56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Services et ports</w:t>
            </w:r>
          </w:p>
          <w:p w:rsidR="00D72981" w:rsidRPr="00F726EE" w:rsidRDefault="00D72981" w:rsidP="00565F56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Une ligne par service</w:t>
            </w:r>
          </w:p>
        </w:tc>
        <w:tc>
          <w:tcPr>
            <w:tcW w:w="1843" w:type="dxa"/>
            <w:shd w:val="clear" w:color="auto" w:fill="E2E4EC" w:themeFill="accent1" w:themeFillTint="33"/>
          </w:tcPr>
          <w:p w:rsidR="00D72981" w:rsidRPr="00F726EE" w:rsidRDefault="00D72981" w:rsidP="00565F56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Service</w:t>
            </w:r>
          </w:p>
        </w:tc>
        <w:tc>
          <w:tcPr>
            <w:tcW w:w="2693" w:type="dxa"/>
            <w:shd w:val="clear" w:color="auto" w:fill="E2E4EC" w:themeFill="accent1" w:themeFillTint="33"/>
          </w:tcPr>
          <w:p w:rsidR="00D72981" w:rsidRPr="00F726EE" w:rsidRDefault="00D72981" w:rsidP="00B47302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I</w:t>
            </w:r>
            <w:r w:rsidR="00B47302">
              <w:rPr>
                <w:lang w:val="fr-CA"/>
              </w:rPr>
              <w:t>P</w:t>
            </w:r>
            <w:r w:rsidR="00345C63">
              <w:rPr>
                <w:lang w:val="fr-CA"/>
              </w:rPr>
              <w:t xml:space="preserve"> </w:t>
            </w:r>
            <w:proofErr w:type="spellStart"/>
            <w:r w:rsidR="00345C63">
              <w:rPr>
                <w:lang w:val="fr-CA"/>
              </w:rPr>
              <w:t>public:</w:t>
            </w:r>
            <w:r w:rsidRPr="00F726EE">
              <w:rPr>
                <w:lang w:val="fr-CA"/>
              </w:rPr>
              <w:t>Port</w:t>
            </w:r>
            <w:proofErr w:type="spellEnd"/>
          </w:p>
        </w:tc>
        <w:tc>
          <w:tcPr>
            <w:tcW w:w="2694" w:type="dxa"/>
            <w:shd w:val="clear" w:color="auto" w:fill="E2E4EC" w:themeFill="accent1" w:themeFillTint="33"/>
          </w:tcPr>
          <w:p w:rsidR="00D72981" w:rsidRPr="00F726EE" w:rsidRDefault="00D72981" w:rsidP="00B47302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I</w:t>
            </w:r>
            <w:r w:rsidR="00B47302">
              <w:rPr>
                <w:lang w:val="fr-CA"/>
              </w:rPr>
              <w:t>P</w:t>
            </w:r>
            <w:r w:rsidR="00345C63">
              <w:rPr>
                <w:lang w:val="fr-CA"/>
              </w:rPr>
              <w:t xml:space="preserve"> </w:t>
            </w:r>
            <w:proofErr w:type="spellStart"/>
            <w:r w:rsidR="00345C63">
              <w:rPr>
                <w:lang w:val="fr-CA"/>
              </w:rPr>
              <w:t>privé:</w:t>
            </w:r>
            <w:r w:rsidRPr="00F726EE">
              <w:rPr>
                <w:lang w:val="fr-CA"/>
              </w:rPr>
              <w:t>Port</w:t>
            </w:r>
            <w:proofErr w:type="spellEnd"/>
          </w:p>
        </w:tc>
      </w:tr>
      <w:tr w:rsidR="00A14B9A" w:rsidRPr="00F726EE" w:rsidTr="00A14B9A">
        <w:trPr>
          <w:trHeight w:val="248"/>
        </w:trPr>
        <w:tc>
          <w:tcPr>
            <w:tcW w:w="2943" w:type="dxa"/>
            <w:vMerge/>
            <w:shd w:val="clear" w:color="auto" w:fill="E2E4EC" w:themeFill="accent1" w:themeFillTint="33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1843" w:type="dxa"/>
          </w:tcPr>
          <w:p w:rsidR="00A14B9A" w:rsidRPr="00F726EE" w:rsidRDefault="00B602D2" w:rsidP="000A7734">
            <w:pPr>
              <w:pStyle w:val="Rponse"/>
            </w:pPr>
            <w:r>
              <w:t>ARTISTIQUE</w:t>
            </w:r>
          </w:p>
        </w:tc>
        <w:tc>
          <w:tcPr>
            <w:tcW w:w="2693" w:type="dxa"/>
          </w:tcPr>
          <w:p w:rsidR="00A14B9A" w:rsidRPr="00F726EE" w:rsidRDefault="00B602D2" w:rsidP="000A7734">
            <w:pPr>
              <w:pStyle w:val="Rponse"/>
            </w:pPr>
            <w:r>
              <w:t>10.57.61.8:80</w:t>
            </w:r>
          </w:p>
        </w:tc>
        <w:tc>
          <w:tcPr>
            <w:tcW w:w="2694" w:type="dxa"/>
          </w:tcPr>
          <w:p w:rsidR="00A14B9A" w:rsidRPr="00993F86" w:rsidRDefault="00B602D2" w:rsidP="000A7734">
            <w:pPr>
              <w:pStyle w:val="Rponse"/>
            </w:pPr>
            <w:r>
              <w:t>174.24.48.175:80</w:t>
            </w:r>
          </w:p>
        </w:tc>
      </w:tr>
      <w:tr w:rsidR="00A14B9A" w:rsidRPr="00F726EE" w:rsidTr="00A14B9A">
        <w:trPr>
          <w:trHeight w:val="248"/>
        </w:trPr>
        <w:tc>
          <w:tcPr>
            <w:tcW w:w="2943" w:type="dxa"/>
            <w:vMerge/>
            <w:shd w:val="clear" w:color="auto" w:fill="E2E4EC" w:themeFill="accent1" w:themeFillTint="33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1843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693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694" w:type="dxa"/>
          </w:tcPr>
          <w:p w:rsidR="00A14B9A" w:rsidRPr="00F726EE" w:rsidRDefault="00A14B9A" w:rsidP="00B602D2">
            <w:pPr>
              <w:pStyle w:val="NormalEspace"/>
              <w:rPr>
                <w:lang w:val="fr-CA"/>
              </w:rPr>
            </w:pPr>
          </w:p>
        </w:tc>
      </w:tr>
      <w:tr w:rsidR="00A14B9A" w:rsidRPr="00F726EE" w:rsidTr="00A14B9A">
        <w:trPr>
          <w:trHeight w:val="248"/>
        </w:trPr>
        <w:tc>
          <w:tcPr>
            <w:tcW w:w="2943" w:type="dxa"/>
            <w:vMerge/>
            <w:shd w:val="clear" w:color="auto" w:fill="E2E4EC" w:themeFill="accent1" w:themeFillTint="33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1843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693" w:type="dxa"/>
          </w:tcPr>
          <w:p w:rsidR="00A14B9A" w:rsidRPr="00F726EE" w:rsidRDefault="00A14B9A" w:rsidP="00B602D2">
            <w:pPr>
              <w:pStyle w:val="NormalEspace"/>
              <w:rPr>
                <w:lang w:val="fr-CA"/>
              </w:rPr>
            </w:pPr>
          </w:p>
        </w:tc>
        <w:tc>
          <w:tcPr>
            <w:tcW w:w="2694" w:type="dxa"/>
          </w:tcPr>
          <w:p w:rsidR="00A14B9A" w:rsidRPr="00F726EE" w:rsidRDefault="00A14B9A" w:rsidP="00B602D2">
            <w:pPr>
              <w:pStyle w:val="NormalEspace"/>
              <w:rPr>
                <w:lang w:val="fr-CA"/>
              </w:rPr>
            </w:pPr>
          </w:p>
        </w:tc>
      </w:tr>
    </w:tbl>
    <w:p w:rsidR="004E6A28" w:rsidRDefault="004B492E" w:rsidP="004E6A28">
      <w:pPr>
        <w:pStyle w:val="Titre1"/>
        <w:rPr>
          <w:rFonts w:eastAsia="Calibri"/>
        </w:rPr>
      </w:pPr>
      <w:r>
        <w:rPr>
          <w:rFonts w:eastAsia="Calibri"/>
        </w:rPr>
        <w:t>VPN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5295"/>
      </w:tblGrid>
      <w:tr w:rsidR="007F7B9B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7F7B9B" w:rsidRPr="00F726EE" w:rsidRDefault="007F7B9B" w:rsidP="007F7B9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GPO GESTIONNAIRE</w:t>
            </w:r>
          </w:p>
        </w:tc>
        <w:tc>
          <w:tcPr>
            <w:tcW w:w="5295" w:type="dxa"/>
            <w:shd w:val="clear" w:color="auto" w:fill="FFFFFF" w:themeFill="background1"/>
          </w:tcPr>
          <w:p w:rsidR="007F7B9B" w:rsidRPr="003C171F" w:rsidRDefault="00787657" w:rsidP="000A7734">
            <w:pPr>
              <w:pStyle w:val="Rponse"/>
            </w:pPr>
            <w:r>
              <w:t>DPT_ARTISTIQUE_GESTIONNAIRE</w:t>
            </w:r>
          </w:p>
        </w:tc>
      </w:tr>
      <w:tr w:rsidR="007F7B9B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7F7B9B" w:rsidRDefault="007F7B9B" w:rsidP="007F7B9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groupe gestionnaire</w:t>
            </w:r>
          </w:p>
        </w:tc>
        <w:tc>
          <w:tcPr>
            <w:tcW w:w="5295" w:type="dxa"/>
            <w:shd w:val="clear" w:color="auto" w:fill="FFFFFF" w:themeFill="background1"/>
          </w:tcPr>
          <w:p w:rsidR="007F7B9B" w:rsidRPr="003C171F" w:rsidRDefault="00EF5DC6" w:rsidP="000A7734">
            <w:pPr>
              <w:pStyle w:val="Rponse"/>
            </w:pPr>
            <w:proofErr w:type="spellStart"/>
            <w:r>
              <w:t>Artistique_Gestion</w:t>
            </w:r>
            <w:proofErr w:type="spellEnd"/>
          </w:p>
        </w:tc>
      </w:tr>
    </w:tbl>
    <w:p w:rsidR="00886DEB" w:rsidRDefault="00886DEB" w:rsidP="00886DEB">
      <w:pPr>
        <w:pStyle w:val="Titre1"/>
        <w:rPr>
          <w:szCs w:val="28"/>
        </w:rPr>
      </w:pPr>
      <w:r>
        <w:t>Votre utilisateur administrateur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5295"/>
      </w:tblGrid>
      <w:tr w:rsidR="00886DEB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886DEB" w:rsidRPr="00F726EE" w:rsidRDefault="00886DEB" w:rsidP="00886DE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réservé VPN</w:t>
            </w:r>
          </w:p>
        </w:tc>
        <w:tc>
          <w:tcPr>
            <w:tcW w:w="5295" w:type="dxa"/>
            <w:shd w:val="clear" w:color="auto" w:fill="FFFFFF" w:themeFill="background1"/>
          </w:tcPr>
          <w:p w:rsidR="00886DEB" w:rsidRPr="003C171F" w:rsidRDefault="00221CC5" w:rsidP="000A7734">
            <w:pPr>
              <w:pStyle w:val="Rponse"/>
            </w:pPr>
            <w:r>
              <w:t>174.24.48.176</w:t>
            </w:r>
          </w:p>
        </w:tc>
      </w:tr>
    </w:tbl>
    <w:p w:rsidR="00A14B9A" w:rsidRDefault="00A14B9A" w:rsidP="00A14B9A">
      <w:pPr>
        <w:rPr>
          <w:rFonts w:eastAsia="Calibri"/>
        </w:rPr>
      </w:pPr>
      <w:r>
        <w:rPr>
          <w:rFonts w:eastAsia="Calibri"/>
        </w:rPr>
        <w:br w:type="page"/>
      </w:r>
    </w:p>
    <w:p w:rsidR="004A17CC" w:rsidRDefault="004D1D40" w:rsidP="008B62C2">
      <w:pPr>
        <w:pStyle w:val="Titre1"/>
        <w:rPr>
          <w:rFonts w:eastAsia="Calibri"/>
        </w:rPr>
      </w:pPr>
      <w:r>
        <w:rPr>
          <w:rFonts w:eastAsia="Calibri"/>
        </w:rPr>
        <w:lastRenderedPageBreak/>
        <w:t>Serveur Web et FTP</w:t>
      </w:r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428"/>
        <w:gridCol w:w="5928"/>
      </w:tblGrid>
      <w:tr w:rsidR="008B62C2" w:rsidRPr="00056FB4" w:rsidTr="000A7734">
        <w:trPr>
          <w:trHeight w:val="139"/>
        </w:trPr>
        <w:tc>
          <w:tcPr>
            <w:tcW w:w="4428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8B62C2" w:rsidRDefault="008B62C2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exact du rôle à installer</w:t>
            </w:r>
          </w:p>
          <w:p w:rsidR="008B62C2" w:rsidRPr="003722B1" w:rsidRDefault="008B62C2" w:rsidP="00976BBD">
            <w:pPr>
              <w:rPr>
                <w:i/>
                <w:lang w:val="fr-CA"/>
              </w:rPr>
            </w:pPr>
            <w:r w:rsidRPr="003722B1">
              <w:rPr>
                <w:i/>
                <w:lang w:val="fr-CA"/>
              </w:rPr>
              <w:t>Inscrire les services de rôles</w:t>
            </w:r>
            <w:r>
              <w:rPr>
                <w:i/>
                <w:lang w:val="fr-CA"/>
              </w:rPr>
              <w:t>, au besoin</w:t>
            </w:r>
          </w:p>
        </w:tc>
        <w:tc>
          <w:tcPr>
            <w:tcW w:w="5928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8B62C2" w:rsidRPr="00056FB4" w:rsidRDefault="000A7734" w:rsidP="000A7734">
            <w:pPr>
              <w:pStyle w:val="NormalEspace"/>
              <w:rPr>
                <w:color w:val="FF0000"/>
              </w:rPr>
            </w:pPr>
            <w:r w:rsidRPr="00294215">
              <w:rPr>
                <w:lang w:val="fr-CA"/>
              </w:rPr>
              <w:t xml:space="preserve">Services de </w:t>
            </w:r>
            <w:r w:rsidRPr="00C16E43">
              <w:rPr>
                <w:lang w:val="fr-CA"/>
              </w:rPr>
              <w:t>rôles</w:t>
            </w:r>
          </w:p>
        </w:tc>
      </w:tr>
      <w:tr w:rsidR="008B62C2" w:rsidRPr="00221CC5" w:rsidTr="000A7734">
        <w:trPr>
          <w:trHeight w:val="139"/>
        </w:trPr>
        <w:tc>
          <w:tcPr>
            <w:tcW w:w="4428" w:type="dxa"/>
            <w:shd w:val="clear" w:color="auto" w:fill="auto"/>
          </w:tcPr>
          <w:p w:rsidR="008B62C2" w:rsidRPr="00D35EE4" w:rsidRDefault="00023FF9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Web-server</w:t>
            </w:r>
          </w:p>
        </w:tc>
        <w:tc>
          <w:tcPr>
            <w:tcW w:w="5928" w:type="dxa"/>
          </w:tcPr>
          <w:p w:rsidR="008B62C2" w:rsidRPr="00490418" w:rsidRDefault="00490418" w:rsidP="00976BBD">
            <w:pPr>
              <w:pStyle w:val="Rponse"/>
              <w:rPr>
                <w:lang w:val="fr-CA"/>
              </w:rPr>
            </w:pPr>
            <w:r w:rsidRPr="00490418">
              <w:rPr>
                <w:lang w:val="fr-CA"/>
              </w:rPr>
              <w:t>Web-</w:t>
            </w:r>
            <w:proofErr w:type="spellStart"/>
            <w:r w:rsidRPr="00490418">
              <w:rPr>
                <w:lang w:val="fr-CA"/>
              </w:rPr>
              <w:t>common</w:t>
            </w:r>
            <w:proofErr w:type="spellEnd"/>
            <w:r w:rsidRPr="00490418">
              <w:rPr>
                <w:lang w:val="fr-CA"/>
              </w:rPr>
              <w:t>-http</w:t>
            </w:r>
          </w:p>
          <w:p w:rsidR="00490418" w:rsidRPr="00490418" w:rsidRDefault="00490418" w:rsidP="00976BBD">
            <w:pPr>
              <w:pStyle w:val="Rponse"/>
              <w:rPr>
                <w:lang w:val="fr-CA"/>
              </w:rPr>
            </w:pPr>
            <w:r w:rsidRPr="00490418">
              <w:rPr>
                <w:lang w:val="fr-CA"/>
              </w:rPr>
              <w:t>Web-</w:t>
            </w:r>
            <w:proofErr w:type="spellStart"/>
            <w:r w:rsidRPr="00490418">
              <w:rPr>
                <w:lang w:val="fr-CA"/>
              </w:rPr>
              <w:t>health</w:t>
            </w:r>
            <w:proofErr w:type="spellEnd"/>
          </w:p>
          <w:p w:rsidR="00490418" w:rsidRPr="00490418" w:rsidRDefault="00490418" w:rsidP="00976BBD">
            <w:pPr>
              <w:pStyle w:val="Rponse"/>
              <w:rPr>
                <w:lang w:val="fr-CA"/>
              </w:rPr>
            </w:pPr>
            <w:r w:rsidRPr="00490418">
              <w:rPr>
                <w:lang w:val="fr-CA"/>
              </w:rPr>
              <w:t>Web-performance</w:t>
            </w:r>
          </w:p>
          <w:p w:rsidR="00490418" w:rsidRPr="00221CC5" w:rsidRDefault="00490418" w:rsidP="00976BBD">
            <w:pPr>
              <w:pStyle w:val="Rponse"/>
              <w:rPr>
                <w:lang w:val="en-CA"/>
              </w:rPr>
            </w:pPr>
            <w:r w:rsidRPr="00221CC5">
              <w:rPr>
                <w:lang w:val="en-CA"/>
              </w:rPr>
              <w:t>Web-security</w:t>
            </w:r>
          </w:p>
          <w:p w:rsidR="00490418" w:rsidRPr="00221CC5" w:rsidRDefault="00490418" w:rsidP="00976BBD">
            <w:pPr>
              <w:pStyle w:val="Rponse"/>
              <w:rPr>
                <w:lang w:val="en-CA"/>
              </w:rPr>
            </w:pPr>
            <w:r w:rsidRPr="00221CC5">
              <w:rPr>
                <w:lang w:val="en-CA"/>
              </w:rPr>
              <w:t>Web-app-</w:t>
            </w:r>
            <w:proofErr w:type="spellStart"/>
            <w:r w:rsidRPr="00221CC5">
              <w:rPr>
                <w:lang w:val="en-CA"/>
              </w:rPr>
              <w:t>dev</w:t>
            </w:r>
            <w:proofErr w:type="spellEnd"/>
          </w:p>
        </w:tc>
      </w:tr>
      <w:tr w:rsidR="008B62C2" w:rsidRPr="00D35EE4" w:rsidTr="000A7734">
        <w:trPr>
          <w:trHeight w:val="139"/>
        </w:trPr>
        <w:tc>
          <w:tcPr>
            <w:tcW w:w="4428" w:type="dxa"/>
            <w:shd w:val="clear" w:color="auto" w:fill="auto"/>
          </w:tcPr>
          <w:p w:rsidR="008B62C2" w:rsidRPr="00D35EE4" w:rsidRDefault="00023FF9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W</w:t>
            </w:r>
            <w:r w:rsidRPr="00023FF9">
              <w:rPr>
                <w:lang w:val="fr-CA"/>
              </w:rPr>
              <w:t>eb-ftp-server</w:t>
            </w:r>
          </w:p>
        </w:tc>
        <w:tc>
          <w:tcPr>
            <w:tcW w:w="5928" w:type="dxa"/>
          </w:tcPr>
          <w:p w:rsidR="008B62C2" w:rsidRPr="00D35EE4" w:rsidRDefault="008B62C2" w:rsidP="00976BBD">
            <w:pPr>
              <w:pStyle w:val="Rponse"/>
            </w:pPr>
          </w:p>
        </w:tc>
      </w:tr>
    </w:tbl>
    <w:p w:rsidR="00A14B9A" w:rsidRPr="00D35EE4" w:rsidRDefault="00A14B9A" w:rsidP="00A14B9A">
      <w:pPr>
        <w:pStyle w:val="Titre1"/>
      </w:pPr>
      <w:r>
        <w:t xml:space="preserve">Site </w:t>
      </w:r>
      <w:r w:rsidRPr="00D35EE4">
        <w:t>Web</w:t>
      </w:r>
      <w:r>
        <w:t xml:space="preserve"> départemental</w:t>
      </w:r>
    </w:p>
    <w:p w:rsidR="00A14B9A" w:rsidRPr="00D35EE4" w:rsidRDefault="00A14B9A" w:rsidP="00A14B9A">
      <w:pPr>
        <w:pStyle w:val="Titre2"/>
      </w:pPr>
      <w:r>
        <w:t>Paramètres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A14B9A" w:rsidRPr="008F45F0" w:rsidRDefault="003A62CB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ARTISTIQUE</w:t>
            </w: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A14B9A" w:rsidRPr="00D35EE4" w:rsidRDefault="003A62CB" w:rsidP="00565F56">
            <w:pPr>
              <w:pStyle w:val="Rponse"/>
            </w:pPr>
            <w:r>
              <w:t>C:\_SEGA_ART\WEB</w:t>
            </w: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site</w:t>
            </w:r>
          </w:p>
        </w:tc>
        <w:tc>
          <w:tcPr>
            <w:tcW w:w="6495" w:type="dxa"/>
          </w:tcPr>
          <w:p w:rsidR="00A14B9A" w:rsidRPr="00D35EE4" w:rsidRDefault="003A62CB" w:rsidP="00565F56">
            <w:pPr>
              <w:pStyle w:val="Rponse"/>
            </w:pPr>
            <w:proofErr w:type="spellStart"/>
            <w:r>
              <w:t>Adresse</w:t>
            </w:r>
            <w:proofErr w:type="spellEnd"/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privé</w:t>
            </w:r>
          </w:p>
        </w:tc>
        <w:tc>
          <w:tcPr>
            <w:tcW w:w="6495" w:type="dxa"/>
          </w:tcPr>
          <w:p w:rsidR="00A14B9A" w:rsidRPr="00D35EE4" w:rsidRDefault="00035FB1" w:rsidP="00565F56">
            <w:pPr>
              <w:pStyle w:val="Rponse"/>
            </w:pPr>
            <w:r>
              <w:t>artistique.thethrone.pro</w:t>
            </w:r>
          </w:p>
        </w:tc>
      </w:tr>
      <w:tr w:rsidR="00CF74DC" w:rsidRPr="00D35EE4" w:rsidTr="00565F56">
        <w:tc>
          <w:tcPr>
            <w:tcW w:w="3678" w:type="dxa"/>
            <w:shd w:val="clear" w:color="auto" w:fill="EBF0F5" w:themeFill="accent2" w:themeFillTint="33"/>
          </w:tcPr>
          <w:p w:rsidR="00CF74DC" w:rsidRPr="00D35EE4" w:rsidRDefault="00CF74DC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public</w:t>
            </w:r>
          </w:p>
        </w:tc>
        <w:tc>
          <w:tcPr>
            <w:tcW w:w="6495" w:type="dxa"/>
          </w:tcPr>
          <w:p w:rsidR="00CF74DC" w:rsidRPr="00D35EE4" w:rsidRDefault="00CF74DC" w:rsidP="000F09DD">
            <w:pPr>
              <w:pStyle w:val="Rponse"/>
            </w:pPr>
            <w:proofErr w:type="spellStart"/>
            <w:r>
              <w:t>artistique.thethrone.pre</w:t>
            </w:r>
            <w:proofErr w:type="spellEnd"/>
          </w:p>
        </w:tc>
      </w:tr>
      <w:tr w:rsidR="00CF74DC" w:rsidRPr="00D35EE4" w:rsidTr="00565F56">
        <w:tc>
          <w:tcPr>
            <w:tcW w:w="3678" w:type="dxa"/>
            <w:shd w:val="clear" w:color="auto" w:fill="EBF0F5" w:themeFill="accent2" w:themeFillTint="33"/>
          </w:tcPr>
          <w:p w:rsidR="00CF74DC" w:rsidRDefault="00CF74DC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Liaisons</w:t>
            </w:r>
          </w:p>
          <w:p w:rsidR="00CF74DC" w:rsidRPr="00D35EE4" w:rsidRDefault="00CF74DC" w:rsidP="000E2BB9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(</w:t>
            </w:r>
            <w:r w:rsidRPr="00D35EE4">
              <w:rPr>
                <w:lang w:val="fr-CA"/>
              </w:rPr>
              <w:t xml:space="preserve">Adresse </w:t>
            </w:r>
            <w:r>
              <w:rPr>
                <w:lang w:val="fr-CA"/>
              </w:rPr>
              <w:t>IP: Port: En-tête)</w:t>
            </w:r>
          </w:p>
        </w:tc>
        <w:tc>
          <w:tcPr>
            <w:tcW w:w="6495" w:type="dxa"/>
          </w:tcPr>
          <w:p w:rsidR="00CF74DC" w:rsidRPr="00CF5764" w:rsidRDefault="00CF74DC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174.24.48.175:80</w:t>
            </w:r>
          </w:p>
        </w:tc>
      </w:tr>
    </w:tbl>
    <w:p w:rsidR="00A14B9A" w:rsidRPr="00D35EE4" w:rsidRDefault="00A14B9A" w:rsidP="00A14B9A">
      <w:pPr>
        <w:pStyle w:val="Titre2"/>
      </w:pPr>
      <w:r w:rsidRPr="00D35EE4">
        <w:t>Propriétés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A14B9A" w:rsidRPr="008F45F0" w:rsidRDefault="002E491C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Index.html</w:t>
            </w: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A14B9A" w:rsidRPr="00D35EE4" w:rsidRDefault="001D70A0" w:rsidP="00565F56">
            <w:pPr>
              <w:pStyle w:val="Rponse"/>
            </w:pPr>
            <w:r>
              <w:t>ANONYME</w:t>
            </w: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de la page d’accueil</w:t>
            </w:r>
          </w:p>
        </w:tc>
        <w:tc>
          <w:tcPr>
            <w:tcW w:w="6495" w:type="dxa"/>
          </w:tcPr>
          <w:p w:rsidR="00A14B9A" w:rsidRPr="000373C2" w:rsidRDefault="001D70A0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Nom de département + Nom</w:t>
            </w:r>
          </w:p>
        </w:tc>
      </w:tr>
    </w:tbl>
    <w:p w:rsidR="00A14B9A" w:rsidRDefault="00A14B9A" w:rsidP="00A14B9A">
      <w:pPr>
        <w:rPr>
          <w:rFonts w:eastAsiaTheme="majorEastAsia"/>
        </w:rPr>
      </w:pPr>
    </w:p>
    <w:p w:rsidR="00FB7EFA" w:rsidRPr="00D35EE4" w:rsidRDefault="00FB7EFA" w:rsidP="00FB7EFA">
      <w:pPr>
        <w:pStyle w:val="Titre1"/>
      </w:pPr>
      <w:r>
        <w:t xml:space="preserve">Site </w:t>
      </w:r>
      <w:r w:rsidRPr="00D35EE4">
        <w:t>Web</w:t>
      </w:r>
      <w:r>
        <w:t xml:space="preserve"> sécurisé départemental</w:t>
      </w:r>
    </w:p>
    <w:p w:rsidR="00FB7EFA" w:rsidRPr="00D35EE4" w:rsidRDefault="00FB7EFA" w:rsidP="00FB7EFA">
      <w:pPr>
        <w:pStyle w:val="Titre2"/>
      </w:pPr>
      <w:r>
        <w:t>Paramètres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FB7EFA" w:rsidRPr="008F45F0" w:rsidRDefault="00EA0F0B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SECART</w:t>
            </w: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FB7EFA" w:rsidRPr="00D35EE4" w:rsidRDefault="00EA0F0B" w:rsidP="00565F56">
            <w:pPr>
              <w:pStyle w:val="Rponse"/>
            </w:pPr>
            <w:r>
              <w:t>C:\_SEGA_ART\WEBSEC</w:t>
            </w: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site</w:t>
            </w:r>
          </w:p>
        </w:tc>
        <w:tc>
          <w:tcPr>
            <w:tcW w:w="6495" w:type="dxa"/>
          </w:tcPr>
          <w:p w:rsidR="00FB7EFA" w:rsidRPr="00D35EE4" w:rsidRDefault="00EA0F0B" w:rsidP="00565F56">
            <w:pPr>
              <w:pStyle w:val="Rponse"/>
            </w:pPr>
            <w:proofErr w:type="spellStart"/>
            <w:r>
              <w:t>Adresse</w:t>
            </w:r>
            <w:proofErr w:type="spellEnd"/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privé</w:t>
            </w:r>
          </w:p>
        </w:tc>
        <w:tc>
          <w:tcPr>
            <w:tcW w:w="6495" w:type="dxa"/>
          </w:tcPr>
          <w:p w:rsidR="00FB7EFA" w:rsidRPr="00D35EE4" w:rsidRDefault="00035FB1" w:rsidP="00565F56">
            <w:pPr>
              <w:pStyle w:val="Rponse"/>
            </w:pPr>
            <w:r>
              <w:t>Secart.thethrone.pro</w:t>
            </w:r>
          </w:p>
        </w:tc>
      </w:tr>
      <w:tr w:rsidR="00035FB1" w:rsidRPr="00D35EE4" w:rsidTr="00565F56">
        <w:tc>
          <w:tcPr>
            <w:tcW w:w="3678" w:type="dxa"/>
            <w:shd w:val="clear" w:color="auto" w:fill="EBF0F5" w:themeFill="accent2" w:themeFillTint="33"/>
          </w:tcPr>
          <w:p w:rsidR="00035FB1" w:rsidRDefault="00035FB1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Liaisons</w:t>
            </w:r>
          </w:p>
          <w:p w:rsidR="00035FB1" w:rsidRPr="00D35EE4" w:rsidRDefault="00035FB1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(</w:t>
            </w: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  <w:r>
              <w:rPr>
                <w:lang w:val="fr-CA"/>
              </w:rPr>
              <w:t> : Port : En-tête)</w:t>
            </w:r>
          </w:p>
        </w:tc>
        <w:tc>
          <w:tcPr>
            <w:tcW w:w="6495" w:type="dxa"/>
          </w:tcPr>
          <w:p w:rsidR="00035FB1" w:rsidRPr="00CF5764" w:rsidRDefault="005A26C2" w:rsidP="000F09DD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174.24.48.175:</w:t>
            </w:r>
            <w:r w:rsidR="00EB1DFC">
              <w:rPr>
                <w:lang w:val="fr-CA"/>
              </w:rPr>
              <w:t>443</w:t>
            </w:r>
          </w:p>
        </w:tc>
      </w:tr>
    </w:tbl>
    <w:p w:rsidR="00FB7EFA" w:rsidRPr="00D35EE4" w:rsidRDefault="00FB7EFA" w:rsidP="00FB7EFA">
      <w:pPr>
        <w:pStyle w:val="Titre2"/>
      </w:pPr>
      <w:bookmarkStart w:id="5" w:name="_Toc343104705"/>
      <w:r w:rsidRPr="00D35EE4">
        <w:t>Propriétés du site</w:t>
      </w:r>
      <w:bookmarkEnd w:id="5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FB7EFA" w:rsidRPr="008F45F0" w:rsidRDefault="0013553A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Index.html</w:t>
            </w: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FB7EFA" w:rsidRPr="00D35EE4" w:rsidRDefault="00AB013F" w:rsidP="00565F56">
            <w:pPr>
              <w:pStyle w:val="Rponse"/>
            </w:pPr>
            <w:proofErr w:type="spellStart"/>
            <w:r>
              <w:t>Anonyme</w:t>
            </w:r>
            <w:proofErr w:type="spellEnd"/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de la page d’accueil</w:t>
            </w:r>
          </w:p>
        </w:tc>
        <w:tc>
          <w:tcPr>
            <w:tcW w:w="6495" w:type="dxa"/>
          </w:tcPr>
          <w:p w:rsidR="00FB7EFA" w:rsidRPr="00FB7EFA" w:rsidRDefault="00826E8C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Mention de site sécurisé, nom département, adresse, nom</w:t>
            </w: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Paramètres SSL</w:t>
            </w:r>
          </w:p>
        </w:tc>
        <w:tc>
          <w:tcPr>
            <w:tcW w:w="6495" w:type="dxa"/>
          </w:tcPr>
          <w:p w:rsidR="00FB7EFA" w:rsidRPr="00D35EE4" w:rsidRDefault="00FB7EFA" w:rsidP="00565F56">
            <w:pPr>
              <w:pStyle w:val="Rponse"/>
            </w:pPr>
          </w:p>
        </w:tc>
      </w:tr>
    </w:tbl>
    <w:p w:rsidR="003B6810" w:rsidRPr="00D35EE4" w:rsidRDefault="003B6810" w:rsidP="002D248F">
      <w:pPr>
        <w:pStyle w:val="Titre2"/>
      </w:pPr>
      <w:r>
        <w:rPr>
          <w:rFonts w:eastAsia="Times New Roman"/>
        </w:rPr>
        <w:t>Certificat</w:t>
      </w:r>
      <w:r w:rsidR="002D248F">
        <w:rPr>
          <w:rFonts w:eastAsia="Times New Roman"/>
        </w:rPr>
        <w:t xml:space="preserve"> pour le site</w:t>
      </w:r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52"/>
        <w:gridCol w:w="6704"/>
      </w:tblGrid>
      <w:tr w:rsidR="003B6810" w:rsidRPr="00D35EE4" w:rsidTr="001237D7">
        <w:trPr>
          <w:trHeight w:val="139"/>
        </w:trPr>
        <w:tc>
          <w:tcPr>
            <w:tcW w:w="3652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3B6810" w:rsidRPr="003722B1" w:rsidRDefault="004C29B5" w:rsidP="00976BBD">
            <w:pPr>
              <w:rPr>
                <w:i/>
                <w:lang w:val="fr-CA"/>
              </w:rPr>
            </w:pPr>
            <w:r>
              <w:rPr>
                <w:i/>
                <w:lang w:val="fr-CA"/>
              </w:rPr>
              <w:t>Nom</w:t>
            </w:r>
          </w:p>
        </w:tc>
        <w:tc>
          <w:tcPr>
            <w:tcW w:w="6704" w:type="dxa"/>
            <w:tcBorders>
              <w:bottom w:val="single" w:sz="8" w:space="0" w:color="727CA3" w:themeColor="accent1"/>
            </w:tcBorders>
          </w:tcPr>
          <w:p w:rsidR="003B6810" w:rsidRPr="000A7734" w:rsidRDefault="004C29B5" w:rsidP="000A7734">
            <w:pPr>
              <w:pStyle w:val="Rponse"/>
            </w:pPr>
            <w:r>
              <w:t>GOV_SECART</w:t>
            </w:r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3B6810" w:rsidRPr="00D35EE4" w:rsidRDefault="004C29B5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</w:t>
            </w:r>
          </w:p>
        </w:tc>
        <w:tc>
          <w:tcPr>
            <w:tcW w:w="6704" w:type="dxa"/>
            <w:tcBorders>
              <w:bottom w:val="single" w:sz="8" w:space="0" w:color="727CA3" w:themeColor="accent1"/>
            </w:tcBorders>
          </w:tcPr>
          <w:p w:rsidR="003B6810" w:rsidRPr="00D35EE4" w:rsidRDefault="004C29B5" w:rsidP="00976BBD">
            <w:pPr>
              <w:pStyle w:val="Rponse"/>
            </w:pPr>
            <w:proofErr w:type="spellStart"/>
            <w:r>
              <w:t>Entreprise</w:t>
            </w:r>
            <w:proofErr w:type="spellEnd"/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shd w:val="clear" w:color="auto" w:fill="E7E7EB" w:themeFill="text2" w:themeFillTint="33"/>
          </w:tcPr>
          <w:p w:rsidR="003B6810" w:rsidRPr="00D35EE4" w:rsidRDefault="004C29B5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validité</w:t>
            </w:r>
          </w:p>
        </w:tc>
        <w:tc>
          <w:tcPr>
            <w:tcW w:w="6704" w:type="dxa"/>
          </w:tcPr>
          <w:p w:rsidR="003B6810" w:rsidRPr="00D35EE4" w:rsidRDefault="004C29B5" w:rsidP="00976BBD">
            <w:pPr>
              <w:pStyle w:val="Rponse"/>
            </w:pPr>
            <w:r>
              <w:t xml:space="preserve">1 </w:t>
            </w:r>
            <w:proofErr w:type="spellStart"/>
            <w:r>
              <w:t>mois</w:t>
            </w:r>
            <w:proofErr w:type="spellEnd"/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6704" w:type="dxa"/>
          </w:tcPr>
          <w:p w:rsidR="003B6810" w:rsidRPr="00D35EE4" w:rsidRDefault="003B6810" w:rsidP="00976BBD">
            <w:pPr>
              <w:pStyle w:val="Rponse"/>
            </w:pPr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6704" w:type="dxa"/>
          </w:tcPr>
          <w:p w:rsidR="003B6810" w:rsidRPr="00D35EE4" w:rsidRDefault="003B6810" w:rsidP="00976BBD">
            <w:pPr>
              <w:pStyle w:val="Rponse"/>
            </w:pPr>
          </w:p>
        </w:tc>
      </w:tr>
    </w:tbl>
    <w:p w:rsidR="009C29A0" w:rsidRPr="00D35EE4" w:rsidRDefault="009C29A0" w:rsidP="009C29A0">
      <w:pPr>
        <w:pStyle w:val="Titre1"/>
      </w:pPr>
      <w:r>
        <w:lastRenderedPageBreak/>
        <w:t>Site FTP départemental</w:t>
      </w:r>
    </w:p>
    <w:p w:rsidR="009C29A0" w:rsidRPr="00D35EE4" w:rsidRDefault="009C29A0" w:rsidP="009C29A0">
      <w:pPr>
        <w:pStyle w:val="Titre2"/>
      </w:pPr>
      <w:r>
        <w:t>Paramètres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708"/>
        <w:gridCol w:w="6465"/>
      </w:tblGrid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65" w:type="dxa"/>
          </w:tcPr>
          <w:p w:rsidR="009C29A0" w:rsidRPr="008F45F0" w:rsidRDefault="00B1501D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FART</w:t>
            </w:r>
          </w:p>
        </w:tc>
      </w:tr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65" w:type="dxa"/>
          </w:tcPr>
          <w:p w:rsidR="009C29A0" w:rsidRPr="00D35EE4" w:rsidRDefault="00B1501D" w:rsidP="00565F56">
            <w:pPr>
              <w:pStyle w:val="Rponse"/>
            </w:pPr>
            <w:r>
              <w:t>C:\_SEGA_ART\FTP</w:t>
            </w:r>
          </w:p>
        </w:tc>
      </w:tr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site</w:t>
            </w:r>
          </w:p>
        </w:tc>
        <w:tc>
          <w:tcPr>
            <w:tcW w:w="6465" w:type="dxa"/>
          </w:tcPr>
          <w:p w:rsidR="009C29A0" w:rsidRPr="00D35EE4" w:rsidRDefault="00B1501D" w:rsidP="00565F56">
            <w:pPr>
              <w:pStyle w:val="Rponse"/>
            </w:pPr>
            <w:r>
              <w:t>ADRESSE</w:t>
            </w:r>
          </w:p>
        </w:tc>
      </w:tr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privé</w:t>
            </w:r>
          </w:p>
        </w:tc>
        <w:tc>
          <w:tcPr>
            <w:tcW w:w="6465" w:type="dxa"/>
          </w:tcPr>
          <w:p w:rsidR="009C29A0" w:rsidRPr="00D35EE4" w:rsidRDefault="00EE2D47" w:rsidP="00565F56">
            <w:pPr>
              <w:pStyle w:val="Rponse"/>
            </w:pPr>
            <w:r>
              <w:t>FART.THETHRONE.PRO</w:t>
            </w:r>
          </w:p>
        </w:tc>
      </w:tr>
      <w:tr w:rsidR="00EE2D47" w:rsidRPr="00D35EE4" w:rsidTr="00565F56">
        <w:tc>
          <w:tcPr>
            <w:tcW w:w="3708" w:type="dxa"/>
            <w:shd w:val="clear" w:color="auto" w:fill="EBF0F5" w:themeFill="accent2" w:themeFillTint="33"/>
          </w:tcPr>
          <w:p w:rsidR="00EE2D47" w:rsidRPr="00D35EE4" w:rsidRDefault="00EE2D47" w:rsidP="00061989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Liaisons (IP: Port: En-tête)</w:t>
            </w:r>
          </w:p>
        </w:tc>
        <w:tc>
          <w:tcPr>
            <w:tcW w:w="6465" w:type="dxa"/>
          </w:tcPr>
          <w:p w:rsidR="00EE2D47" w:rsidRPr="00CF5764" w:rsidRDefault="00EE2D47" w:rsidP="000F09DD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174.24.48.17</w:t>
            </w:r>
            <w:r w:rsidR="00F574F9">
              <w:rPr>
                <w:lang w:val="fr-CA"/>
              </w:rPr>
              <w:t>3</w:t>
            </w:r>
            <w:r>
              <w:rPr>
                <w:lang w:val="fr-CA"/>
              </w:rPr>
              <w:t>:21</w:t>
            </w:r>
          </w:p>
        </w:tc>
      </w:tr>
    </w:tbl>
    <w:p w:rsidR="009C29A0" w:rsidRPr="00D35EE4" w:rsidRDefault="009C29A0" w:rsidP="009C29A0">
      <w:pPr>
        <w:pStyle w:val="Titre2"/>
      </w:pPr>
      <w:r w:rsidRPr="00D35EE4">
        <w:t>Propriétés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9C29A0" w:rsidRPr="00D35EE4" w:rsidTr="00565F56">
        <w:tc>
          <w:tcPr>
            <w:tcW w:w="367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:rsidR="009C29A0" w:rsidRPr="008F45F0" w:rsidRDefault="00CF74DC" w:rsidP="00565F56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Isolé dans l’AD</w:t>
            </w:r>
          </w:p>
        </w:tc>
      </w:tr>
      <w:tr w:rsidR="009C29A0" w:rsidRPr="00D35EE4" w:rsidTr="00565F56">
        <w:tc>
          <w:tcPr>
            <w:tcW w:w="367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9C29A0" w:rsidRPr="00D35EE4" w:rsidRDefault="00EE2D47" w:rsidP="00565F56">
            <w:pPr>
              <w:pStyle w:val="Rponse"/>
            </w:pPr>
            <w:r>
              <w:t>De base</w:t>
            </w:r>
          </w:p>
        </w:tc>
      </w:tr>
      <w:tr w:rsidR="009C29A0" w:rsidRPr="00D35EE4" w:rsidTr="00565F56">
        <w:tc>
          <w:tcPr>
            <w:tcW w:w="367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9C29A0" w:rsidRPr="00436511" w:rsidRDefault="00EE2D47" w:rsidP="00565F56">
            <w:pPr>
              <w:pStyle w:val="Rponse"/>
              <w:rPr>
                <w:lang w:val="fr-CA"/>
              </w:rPr>
            </w:pPr>
            <w:proofErr w:type="spellStart"/>
            <w:r w:rsidRPr="00436511">
              <w:rPr>
                <w:lang w:val="fr-CA"/>
              </w:rPr>
              <w:t>Admins</w:t>
            </w:r>
            <w:proofErr w:type="spellEnd"/>
            <w:r w:rsidRPr="00436511">
              <w:rPr>
                <w:lang w:val="fr-CA"/>
              </w:rPr>
              <w:t xml:space="preserve"> : lecture / </w:t>
            </w:r>
            <w:proofErr w:type="spellStart"/>
            <w:r w:rsidRPr="00436511">
              <w:rPr>
                <w:lang w:val="fr-CA"/>
              </w:rPr>
              <w:t>ecriture</w:t>
            </w:r>
            <w:proofErr w:type="spellEnd"/>
          </w:p>
          <w:p w:rsidR="00EE2D47" w:rsidRPr="00436511" w:rsidRDefault="00EE2D47" w:rsidP="00565F56">
            <w:pPr>
              <w:pStyle w:val="Rponse"/>
              <w:rPr>
                <w:lang w:val="fr-CA"/>
              </w:rPr>
            </w:pPr>
            <w:r w:rsidRPr="00436511">
              <w:rPr>
                <w:lang w:val="fr-CA"/>
              </w:rPr>
              <w:t xml:space="preserve">Utilisateurs : lecture / </w:t>
            </w:r>
            <w:proofErr w:type="spellStart"/>
            <w:r w:rsidRPr="00436511">
              <w:rPr>
                <w:lang w:val="fr-CA"/>
              </w:rPr>
              <w:t>ecriture</w:t>
            </w:r>
            <w:proofErr w:type="spellEnd"/>
            <w:r w:rsidRPr="00436511">
              <w:rPr>
                <w:lang w:val="fr-CA"/>
              </w:rPr>
              <w:t xml:space="preserve"> sur leur </w:t>
            </w:r>
            <w:r w:rsidR="00436511">
              <w:rPr>
                <w:lang w:val="fr-CA"/>
              </w:rPr>
              <w:t>prop</w:t>
            </w:r>
            <w:r w:rsidRPr="00436511">
              <w:rPr>
                <w:lang w:val="fr-CA"/>
              </w:rPr>
              <w:t>r</w:t>
            </w:r>
            <w:r w:rsidR="00436511">
              <w:rPr>
                <w:lang w:val="fr-CA"/>
              </w:rPr>
              <w:t>e</w:t>
            </w:r>
            <w:r w:rsidRPr="00436511">
              <w:rPr>
                <w:lang w:val="fr-CA"/>
              </w:rPr>
              <w:t xml:space="preserve"> dossier</w:t>
            </w:r>
          </w:p>
        </w:tc>
      </w:tr>
    </w:tbl>
    <w:p w:rsidR="000571F3" w:rsidRDefault="000571F3" w:rsidP="009C29A0">
      <w:pPr>
        <w:rPr>
          <w:rFonts w:eastAsia="Calibri"/>
        </w:rPr>
      </w:pPr>
    </w:p>
    <w:sectPr w:rsidR="000571F3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1450" w:rsidRDefault="00F41450">
      <w:pPr>
        <w:spacing w:after="0" w:line="240" w:lineRule="auto"/>
      </w:pPr>
      <w:r>
        <w:separator/>
      </w:r>
    </w:p>
  </w:endnote>
  <w:endnote w:type="continuationSeparator" w:id="0">
    <w:p w:rsidR="00F41450" w:rsidRDefault="00F41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5117C65-C299-49F2-A9FD-B478A9F8D6AE}"/>
    <w:embedBold r:id="rId2" w:fontKey="{05C04DD1-CCA4-4716-B427-2D1BE9BD27D4}"/>
    <w:embedItalic r:id="rId3" w:fontKey="{5B3393F0-5892-4FB0-B240-33D2A9C9D6B7}"/>
    <w:embedBoldItalic r:id="rId4" w:fontKey="{1918F2DD-C92C-4236-9667-E489A46F0D1A}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2E1905C8-4ED1-4BCF-826C-E1926F772EFD}"/>
    <w:embedBold r:id="rId6" w:fontKey="{F0CA8FE5-A099-4AB0-8EB0-2CAF2A5669B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C397A02C-FD41-4FAC-A2D7-B175DADCF425}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8" w:fontKey="{70409609-BDB7-4F91-8815-0B983A7CAD8A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70FAD735-E469-49F7-9561-AC5DAFAAECF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602C93" w:rsidRPr="00602C93">
      <w:rPr>
        <w:noProof/>
        <w:lang w:val="fr-FR"/>
      </w:rPr>
      <w:t>6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49AA5A3A" wp14:editId="275439EA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4B6AC8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CF24FB">
          <w:rPr>
            <w:color w:val="727CA3" w:themeColor="accent1"/>
          </w:rPr>
          <w:t>Erwan Palanque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Pr="004B6AC8">
      <w:rPr>
        <w:noProof/>
        <w:color w:val="727CA3" w:themeColor="accent1"/>
        <w:lang w:val="fr-FR"/>
      </w:rPr>
      <w:t>5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1450" w:rsidRDefault="00F41450">
      <w:pPr>
        <w:spacing w:after="0" w:line="240" w:lineRule="auto"/>
      </w:pPr>
      <w:r>
        <w:separator/>
      </w:r>
    </w:p>
  </w:footnote>
  <w:footnote w:type="continuationSeparator" w:id="0">
    <w:p w:rsidR="00F41450" w:rsidRDefault="00F41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4B6AC8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C596B">
          <w:rPr>
            <w:color w:val="727CA3" w:themeColor="accent1"/>
            <w:lang w:val="en-US"/>
          </w:rPr>
          <w:t xml:space="preserve">Rapport </w:t>
        </w:r>
        <w:proofErr w:type="spellStart"/>
        <w:r w:rsidR="005C596B">
          <w:rPr>
            <w:color w:val="727CA3" w:themeColor="accent1"/>
            <w:lang w:val="en-US"/>
          </w:rPr>
          <w:t>individuel</w:t>
        </w:r>
        <w:proofErr w:type="spellEnd"/>
        <w:r w:rsidR="005C596B">
          <w:rPr>
            <w:color w:val="727CA3" w:themeColor="accent1"/>
            <w:lang w:val="en-US"/>
          </w:rPr>
          <w:t xml:space="preserve"> B61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C171B6">
          <w:rPr>
            <w:color w:val="727CA3" w:themeColor="accent1"/>
            <w:lang w:val="fr-FR"/>
          </w:rPr>
          <w:t>Hiver 2013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23FDA"/>
    <w:rsid w:val="00023FF9"/>
    <w:rsid w:val="00035FB1"/>
    <w:rsid w:val="00036206"/>
    <w:rsid w:val="00036CEF"/>
    <w:rsid w:val="00043664"/>
    <w:rsid w:val="00052017"/>
    <w:rsid w:val="00053D30"/>
    <w:rsid w:val="000545DC"/>
    <w:rsid w:val="00056FB4"/>
    <w:rsid w:val="000571F3"/>
    <w:rsid w:val="000616B5"/>
    <w:rsid w:val="00061989"/>
    <w:rsid w:val="000637BF"/>
    <w:rsid w:val="00080523"/>
    <w:rsid w:val="00086ABF"/>
    <w:rsid w:val="000A4FD7"/>
    <w:rsid w:val="000A552B"/>
    <w:rsid w:val="000A62DF"/>
    <w:rsid w:val="000A7734"/>
    <w:rsid w:val="000A7927"/>
    <w:rsid w:val="000A7A7B"/>
    <w:rsid w:val="000B76C4"/>
    <w:rsid w:val="000C2306"/>
    <w:rsid w:val="000C54D9"/>
    <w:rsid w:val="000C6B69"/>
    <w:rsid w:val="000D4D3A"/>
    <w:rsid w:val="000D67D9"/>
    <w:rsid w:val="000E2BB9"/>
    <w:rsid w:val="000F21C6"/>
    <w:rsid w:val="001105D4"/>
    <w:rsid w:val="00113F99"/>
    <w:rsid w:val="00115EDF"/>
    <w:rsid w:val="001237D7"/>
    <w:rsid w:val="001306E3"/>
    <w:rsid w:val="00133079"/>
    <w:rsid w:val="0013553A"/>
    <w:rsid w:val="001356C7"/>
    <w:rsid w:val="00142A89"/>
    <w:rsid w:val="00144422"/>
    <w:rsid w:val="00151539"/>
    <w:rsid w:val="00154A12"/>
    <w:rsid w:val="00160719"/>
    <w:rsid w:val="0016085E"/>
    <w:rsid w:val="001619A9"/>
    <w:rsid w:val="00165463"/>
    <w:rsid w:val="00165B63"/>
    <w:rsid w:val="001865E7"/>
    <w:rsid w:val="0019481D"/>
    <w:rsid w:val="001A476C"/>
    <w:rsid w:val="001A5A3B"/>
    <w:rsid w:val="001A6276"/>
    <w:rsid w:val="001B1E4D"/>
    <w:rsid w:val="001D70A0"/>
    <w:rsid w:val="001E077C"/>
    <w:rsid w:val="001E349B"/>
    <w:rsid w:val="001F778D"/>
    <w:rsid w:val="00202C45"/>
    <w:rsid w:val="0021130C"/>
    <w:rsid w:val="0021282E"/>
    <w:rsid w:val="002143AF"/>
    <w:rsid w:val="00214CF3"/>
    <w:rsid w:val="00221CC5"/>
    <w:rsid w:val="00233EE2"/>
    <w:rsid w:val="002365CD"/>
    <w:rsid w:val="00294215"/>
    <w:rsid w:val="002B405C"/>
    <w:rsid w:val="002B5090"/>
    <w:rsid w:val="002B6CD0"/>
    <w:rsid w:val="002C36DB"/>
    <w:rsid w:val="002C5D70"/>
    <w:rsid w:val="002D07EA"/>
    <w:rsid w:val="002D08A0"/>
    <w:rsid w:val="002D248F"/>
    <w:rsid w:val="002E491C"/>
    <w:rsid w:val="002F404D"/>
    <w:rsid w:val="002F5BB2"/>
    <w:rsid w:val="002F74F1"/>
    <w:rsid w:val="003004BC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45C63"/>
    <w:rsid w:val="00350990"/>
    <w:rsid w:val="00357942"/>
    <w:rsid w:val="00361394"/>
    <w:rsid w:val="003722B1"/>
    <w:rsid w:val="00385841"/>
    <w:rsid w:val="00386834"/>
    <w:rsid w:val="00391E13"/>
    <w:rsid w:val="003924EF"/>
    <w:rsid w:val="0039446D"/>
    <w:rsid w:val="003A2228"/>
    <w:rsid w:val="003A43D9"/>
    <w:rsid w:val="003A62CB"/>
    <w:rsid w:val="003B66FD"/>
    <w:rsid w:val="003B6810"/>
    <w:rsid w:val="003B6C31"/>
    <w:rsid w:val="003C6B2C"/>
    <w:rsid w:val="003C736A"/>
    <w:rsid w:val="003D1418"/>
    <w:rsid w:val="003D3533"/>
    <w:rsid w:val="003D4DB7"/>
    <w:rsid w:val="003E4B23"/>
    <w:rsid w:val="003E6A63"/>
    <w:rsid w:val="003E6AF6"/>
    <w:rsid w:val="003F18BC"/>
    <w:rsid w:val="0040274A"/>
    <w:rsid w:val="00405B2F"/>
    <w:rsid w:val="0043202E"/>
    <w:rsid w:val="004346FD"/>
    <w:rsid w:val="00436511"/>
    <w:rsid w:val="00446B6D"/>
    <w:rsid w:val="0045223D"/>
    <w:rsid w:val="00453705"/>
    <w:rsid w:val="00461ED1"/>
    <w:rsid w:val="004630CA"/>
    <w:rsid w:val="00463868"/>
    <w:rsid w:val="00466A32"/>
    <w:rsid w:val="004715E4"/>
    <w:rsid w:val="00483607"/>
    <w:rsid w:val="00490418"/>
    <w:rsid w:val="004904BD"/>
    <w:rsid w:val="0049513F"/>
    <w:rsid w:val="004A17CC"/>
    <w:rsid w:val="004B19CC"/>
    <w:rsid w:val="004B492E"/>
    <w:rsid w:val="004B52E7"/>
    <w:rsid w:val="004B58FF"/>
    <w:rsid w:val="004B5A06"/>
    <w:rsid w:val="004B6AC8"/>
    <w:rsid w:val="004C0997"/>
    <w:rsid w:val="004C29B5"/>
    <w:rsid w:val="004C5363"/>
    <w:rsid w:val="004C67D7"/>
    <w:rsid w:val="004D1D40"/>
    <w:rsid w:val="004D6855"/>
    <w:rsid w:val="004E06D2"/>
    <w:rsid w:val="004E0A2A"/>
    <w:rsid w:val="004E6A28"/>
    <w:rsid w:val="004E6FA4"/>
    <w:rsid w:val="004F52A4"/>
    <w:rsid w:val="00500CC0"/>
    <w:rsid w:val="005011C8"/>
    <w:rsid w:val="00511C2C"/>
    <w:rsid w:val="00513107"/>
    <w:rsid w:val="0053066C"/>
    <w:rsid w:val="00532370"/>
    <w:rsid w:val="0053452E"/>
    <w:rsid w:val="00537F17"/>
    <w:rsid w:val="00546D40"/>
    <w:rsid w:val="00564AB6"/>
    <w:rsid w:val="005677B7"/>
    <w:rsid w:val="00571DC0"/>
    <w:rsid w:val="00581F8E"/>
    <w:rsid w:val="005935BB"/>
    <w:rsid w:val="0059752F"/>
    <w:rsid w:val="005A0407"/>
    <w:rsid w:val="005A26C2"/>
    <w:rsid w:val="005A29AD"/>
    <w:rsid w:val="005B278C"/>
    <w:rsid w:val="005B3959"/>
    <w:rsid w:val="005B64F7"/>
    <w:rsid w:val="005C0543"/>
    <w:rsid w:val="005C2D47"/>
    <w:rsid w:val="005C3422"/>
    <w:rsid w:val="005C596B"/>
    <w:rsid w:val="005C7158"/>
    <w:rsid w:val="005D65FC"/>
    <w:rsid w:val="005E24F6"/>
    <w:rsid w:val="005F5707"/>
    <w:rsid w:val="005F7731"/>
    <w:rsid w:val="0060038C"/>
    <w:rsid w:val="00602C93"/>
    <w:rsid w:val="00607132"/>
    <w:rsid w:val="00620D58"/>
    <w:rsid w:val="00640D34"/>
    <w:rsid w:val="00652465"/>
    <w:rsid w:val="00654598"/>
    <w:rsid w:val="006552A1"/>
    <w:rsid w:val="00670D3E"/>
    <w:rsid w:val="00675711"/>
    <w:rsid w:val="006931EF"/>
    <w:rsid w:val="00696934"/>
    <w:rsid w:val="006C6390"/>
    <w:rsid w:val="006E45E6"/>
    <w:rsid w:val="006E57C9"/>
    <w:rsid w:val="006F2756"/>
    <w:rsid w:val="0070299A"/>
    <w:rsid w:val="00703D3D"/>
    <w:rsid w:val="0070722F"/>
    <w:rsid w:val="007072E5"/>
    <w:rsid w:val="00712A1C"/>
    <w:rsid w:val="007157BA"/>
    <w:rsid w:val="00722E9B"/>
    <w:rsid w:val="007423D3"/>
    <w:rsid w:val="00743388"/>
    <w:rsid w:val="007523E6"/>
    <w:rsid w:val="007564F7"/>
    <w:rsid w:val="007623B5"/>
    <w:rsid w:val="00764001"/>
    <w:rsid w:val="0077087B"/>
    <w:rsid w:val="00777798"/>
    <w:rsid w:val="00781271"/>
    <w:rsid w:val="00783C33"/>
    <w:rsid w:val="00787657"/>
    <w:rsid w:val="0079227C"/>
    <w:rsid w:val="007A37B2"/>
    <w:rsid w:val="007C5153"/>
    <w:rsid w:val="007D51D7"/>
    <w:rsid w:val="007F7B9B"/>
    <w:rsid w:val="00804D06"/>
    <w:rsid w:val="0080533C"/>
    <w:rsid w:val="00810C91"/>
    <w:rsid w:val="00811C53"/>
    <w:rsid w:val="00826E8C"/>
    <w:rsid w:val="0083476C"/>
    <w:rsid w:val="008352BD"/>
    <w:rsid w:val="00835FE6"/>
    <w:rsid w:val="00844E11"/>
    <w:rsid w:val="00846455"/>
    <w:rsid w:val="00850DDD"/>
    <w:rsid w:val="0085503C"/>
    <w:rsid w:val="00865DB6"/>
    <w:rsid w:val="00870DF2"/>
    <w:rsid w:val="00870FE7"/>
    <w:rsid w:val="00884908"/>
    <w:rsid w:val="00886DEB"/>
    <w:rsid w:val="00892EF0"/>
    <w:rsid w:val="008A0297"/>
    <w:rsid w:val="008A375D"/>
    <w:rsid w:val="008A5619"/>
    <w:rsid w:val="008A5FC4"/>
    <w:rsid w:val="008A67B1"/>
    <w:rsid w:val="008B2BF9"/>
    <w:rsid w:val="008B62C2"/>
    <w:rsid w:val="008C3235"/>
    <w:rsid w:val="008D473B"/>
    <w:rsid w:val="008E11FF"/>
    <w:rsid w:val="008E1D54"/>
    <w:rsid w:val="008E3C14"/>
    <w:rsid w:val="008F45F0"/>
    <w:rsid w:val="008F75A0"/>
    <w:rsid w:val="00900C8A"/>
    <w:rsid w:val="00906DD2"/>
    <w:rsid w:val="00907761"/>
    <w:rsid w:val="0091229A"/>
    <w:rsid w:val="00920AE5"/>
    <w:rsid w:val="00922599"/>
    <w:rsid w:val="009230C4"/>
    <w:rsid w:val="009315A8"/>
    <w:rsid w:val="0094121F"/>
    <w:rsid w:val="00954C67"/>
    <w:rsid w:val="00956048"/>
    <w:rsid w:val="00963048"/>
    <w:rsid w:val="00975EF7"/>
    <w:rsid w:val="009819B2"/>
    <w:rsid w:val="009838FA"/>
    <w:rsid w:val="00984EC8"/>
    <w:rsid w:val="00993F86"/>
    <w:rsid w:val="009978A0"/>
    <w:rsid w:val="009A2F75"/>
    <w:rsid w:val="009B03FD"/>
    <w:rsid w:val="009C29A0"/>
    <w:rsid w:val="009C4714"/>
    <w:rsid w:val="009C6FA6"/>
    <w:rsid w:val="009E4D9D"/>
    <w:rsid w:val="009F0A9B"/>
    <w:rsid w:val="009F1B45"/>
    <w:rsid w:val="00A001E2"/>
    <w:rsid w:val="00A00D52"/>
    <w:rsid w:val="00A02094"/>
    <w:rsid w:val="00A051DF"/>
    <w:rsid w:val="00A10ACD"/>
    <w:rsid w:val="00A14B9A"/>
    <w:rsid w:val="00A209BE"/>
    <w:rsid w:val="00A235DE"/>
    <w:rsid w:val="00A27CD5"/>
    <w:rsid w:val="00A4355E"/>
    <w:rsid w:val="00A46DC7"/>
    <w:rsid w:val="00A5797C"/>
    <w:rsid w:val="00A97A1D"/>
    <w:rsid w:val="00AA067C"/>
    <w:rsid w:val="00AA07D8"/>
    <w:rsid w:val="00AA2161"/>
    <w:rsid w:val="00AA493D"/>
    <w:rsid w:val="00AB013F"/>
    <w:rsid w:val="00AB1F47"/>
    <w:rsid w:val="00AB72FF"/>
    <w:rsid w:val="00AC2DAA"/>
    <w:rsid w:val="00AC59A3"/>
    <w:rsid w:val="00AD1FF9"/>
    <w:rsid w:val="00AE7992"/>
    <w:rsid w:val="00AF0F3F"/>
    <w:rsid w:val="00AF2484"/>
    <w:rsid w:val="00AF7FE2"/>
    <w:rsid w:val="00B03246"/>
    <w:rsid w:val="00B1190A"/>
    <w:rsid w:val="00B1327A"/>
    <w:rsid w:val="00B1501D"/>
    <w:rsid w:val="00B258F4"/>
    <w:rsid w:val="00B277EE"/>
    <w:rsid w:val="00B3453F"/>
    <w:rsid w:val="00B37BC7"/>
    <w:rsid w:val="00B47302"/>
    <w:rsid w:val="00B602D2"/>
    <w:rsid w:val="00B6480E"/>
    <w:rsid w:val="00B661C1"/>
    <w:rsid w:val="00B766AD"/>
    <w:rsid w:val="00B8023D"/>
    <w:rsid w:val="00B8219E"/>
    <w:rsid w:val="00B83E6C"/>
    <w:rsid w:val="00B95EBC"/>
    <w:rsid w:val="00BA61FB"/>
    <w:rsid w:val="00BB186D"/>
    <w:rsid w:val="00BB72B0"/>
    <w:rsid w:val="00BC6162"/>
    <w:rsid w:val="00BD151A"/>
    <w:rsid w:val="00BD4F69"/>
    <w:rsid w:val="00BD5A2B"/>
    <w:rsid w:val="00BE2FD8"/>
    <w:rsid w:val="00BF4DF6"/>
    <w:rsid w:val="00C12036"/>
    <w:rsid w:val="00C15F6D"/>
    <w:rsid w:val="00C16E43"/>
    <w:rsid w:val="00C171B6"/>
    <w:rsid w:val="00C21CD9"/>
    <w:rsid w:val="00C30345"/>
    <w:rsid w:val="00C3385E"/>
    <w:rsid w:val="00C47782"/>
    <w:rsid w:val="00C53319"/>
    <w:rsid w:val="00C53FC0"/>
    <w:rsid w:val="00C562DF"/>
    <w:rsid w:val="00C63E96"/>
    <w:rsid w:val="00C64725"/>
    <w:rsid w:val="00C65A6F"/>
    <w:rsid w:val="00C66A71"/>
    <w:rsid w:val="00C72019"/>
    <w:rsid w:val="00C81277"/>
    <w:rsid w:val="00C820B3"/>
    <w:rsid w:val="00C958F8"/>
    <w:rsid w:val="00CA3B08"/>
    <w:rsid w:val="00CB1786"/>
    <w:rsid w:val="00CB2F83"/>
    <w:rsid w:val="00CB5505"/>
    <w:rsid w:val="00CC2F08"/>
    <w:rsid w:val="00CD3948"/>
    <w:rsid w:val="00CE3AA8"/>
    <w:rsid w:val="00CF24FB"/>
    <w:rsid w:val="00CF5764"/>
    <w:rsid w:val="00CF74DC"/>
    <w:rsid w:val="00D026B7"/>
    <w:rsid w:val="00D05F75"/>
    <w:rsid w:val="00D17489"/>
    <w:rsid w:val="00D1763C"/>
    <w:rsid w:val="00D35EE4"/>
    <w:rsid w:val="00D42B05"/>
    <w:rsid w:val="00D50294"/>
    <w:rsid w:val="00D51545"/>
    <w:rsid w:val="00D65D21"/>
    <w:rsid w:val="00D707A8"/>
    <w:rsid w:val="00D71B14"/>
    <w:rsid w:val="00D72981"/>
    <w:rsid w:val="00D83F4A"/>
    <w:rsid w:val="00D846C4"/>
    <w:rsid w:val="00DB5C72"/>
    <w:rsid w:val="00DB7D48"/>
    <w:rsid w:val="00DC162C"/>
    <w:rsid w:val="00DC1D69"/>
    <w:rsid w:val="00DC29CA"/>
    <w:rsid w:val="00DD0C8A"/>
    <w:rsid w:val="00DF7ABB"/>
    <w:rsid w:val="00E02748"/>
    <w:rsid w:val="00E035AF"/>
    <w:rsid w:val="00E03C70"/>
    <w:rsid w:val="00E0436B"/>
    <w:rsid w:val="00E07E99"/>
    <w:rsid w:val="00E14C1D"/>
    <w:rsid w:val="00E15B2D"/>
    <w:rsid w:val="00E239A3"/>
    <w:rsid w:val="00E3456E"/>
    <w:rsid w:val="00E47150"/>
    <w:rsid w:val="00E50C80"/>
    <w:rsid w:val="00E52C48"/>
    <w:rsid w:val="00E533A8"/>
    <w:rsid w:val="00E54694"/>
    <w:rsid w:val="00E64113"/>
    <w:rsid w:val="00E71435"/>
    <w:rsid w:val="00E72109"/>
    <w:rsid w:val="00E746AB"/>
    <w:rsid w:val="00E806C8"/>
    <w:rsid w:val="00E856B9"/>
    <w:rsid w:val="00E92FE8"/>
    <w:rsid w:val="00EA0F0B"/>
    <w:rsid w:val="00EA3F0E"/>
    <w:rsid w:val="00EA43D0"/>
    <w:rsid w:val="00EB1DFC"/>
    <w:rsid w:val="00EC2007"/>
    <w:rsid w:val="00EC65EC"/>
    <w:rsid w:val="00EC76C7"/>
    <w:rsid w:val="00ED00FD"/>
    <w:rsid w:val="00EE1CAB"/>
    <w:rsid w:val="00EE2D47"/>
    <w:rsid w:val="00EE64B6"/>
    <w:rsid w:val="00EE65F2"/>
    <w:rsid w:val="00EE698F"/>
    <w:rsid w:val="00EF5DC6"/>
    <w:rsid w:val="00F074CE"/>
    <w:rsid w:val="00F1003F"/>
    <w:rsid w:val="00F15378"/>
    <w:rsid w:val="00F17079"/>
    <w:rsid w:val="00F22E1E"/>
    <w:rsid w:val="00F41450"/>
    <w:rsid w:val="00F4233A"/>
    <w:rsid w:val="00F51852"/>
    <w:rsid w:val="00F52CC3"/>
    <w:rsid w:val="00F574F9"/>
    <w:rsid w:val="00F60C2A"/>
    <w:rsid w:val="00F7193D"/>
    <w:rsid w:val="00F758C3"/>
    <w:rsid w:val="00F77ECB"/>
    <w:rsid w:val="00F8219A"/>
    <w:rsid w:val="00F91ABB"/>
    <w:rsid w:val="00FA2E00"/>
    <w:rsid w:val="00FA3253"/>
    <w:rsid w:val="00FB34E6"/>
    <w:rsid w:val="00FB59FD"/>
    <w:rsid w:val="00FB7EFA"/>
    <w:rsid w:val="00FC568A"/>
    <w:rsid w:val="00FC6288"/>
    <w:rsid w:val="00FE5186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Hiver 2013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3C7D54-B0F9-4484-BCEE-71CA319B0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327</TotalTime>
  <Pages>9</Pages>
  <Words>612</Words>
  <Characters>3366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individuel B61</vt:lpstr>
      <vt:lpstr/>
    </vt:vector>
  </TitlesOfParts>
  <Manager>Erwan Palanque</Manager>
  <Company>Famille</Company>
  <LinksUpToDate>false</LinksUpToDate>
  <CharactersWithSpaces>3971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individuel B61</dc:title>
  <dc:subject>Projet réseau 420-B61 et 420-B64</dc:subject>
  <dc:creator>Erwan</dc:creator>
  <cp:lastModifiedBy>Erwan</cp:lastModifiedBy>
  <cp:revision>46</cp:revision>
  <cp:lastPrinted>2013-04-30T16:26:00Z</cp:lastPrinted>
  <dcterms:created xsi:type="dcterms:W3CDTF">2013-05-12T17:52:00Z</dcterms:created>
  <dcterms:modified xsi:type="dcterms:W3CDTF">2013-05-13T14:40:00Z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
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1E077C" w:rsidP="0052060B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 w:rsidRPr="00C171B6">
                      <w:rPr>
                        <w:sz w:val="96"/>
                        <w:szCs w:val="96"/>
                      </w:rPr>
                      <w:t xml:space="preserve">Rapport </w:t>
                    </w:r>
                    <w:r w:rsidR="00C171B6" w:rsidRPr="00C171B6">
                      <w:rPr>
                        <w:sz w:val="96"/>
                        <w:szCs w:val="96"/>
                      </w:rPr>
                      <w:t xml:space="preserve">Tâche </w:t>
                    </w:r>
                    <w:r w:rsidR="0052060B">
                      <w:rPr>
                        <w:sz w:val="96"/>
                        <w:szCs w:val="96"/>
                      </w:rPr>
                      <w:t>2</w:t>
                    </w:r>
                    <w:r w:rsidR="00C171B6" w:rsidRPr="00C171B6">
                      <w:rPr>
                        <w:sz w:val="96"/>
                        <w:szCs w:val="96"/>
                      </w:rPr>
                      <w:t xml:space="preserve"> Équipe à 3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D8174D" w:rsidP="00D8174D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EE698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B95EBC" w:rsidRPr="00D35EE4" w:rsidRDefault="00CF3A3C" w:rsidP="005B64F7">
      <w:pPr>
        <w:pStyle w:val="Titre1"/>
      </w:pPr>
      <w:r>
        <w:lastRenderedPageBreak/>
        <w:t>Routeur</w:t>
      </w:r>
    </w:p>
    <w:p w:rsidR="008A0297" w:rsidRPr="00D35EE4" w:rsidRDefault="008A0297" w:rsidP="008A0297">
      <w:pPr>
        <w:pStyle w:val="Titre2"/>
      </w:pPr>
      <w:bookmarkStart w:id="0" w:name="_Toc343104670"/>
      <w:r w:rsidRPr="00D35EE4">
        <w:t>Paramètres généraux</w:t>
      </w:r>
      <w:bookmarkEnd w:id="0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3E4B23" w:rsidRPr="00D35EE4" w:rsidTr="00BE3FB5">
        <w:tc>
          <w:tcPr>
            <w:tcW w:w="4390" w:type="dxa"/>
            <w:shd w:val="clear" w:color="auto" w:fill="E7E7EB" w:themeFill="text2" w:themeFillTint="33"/>
          </w:tcPr>
          <w:p w:rsidR="003E4B23" w:rsidRPr="00D35EE4" w:rsidRDefault="003E4B23" w:rsidP="00D35EE4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3E4B23" w:rsidRPr="002B2E87" w:rsidRDefault="00B12CF6" w:rsidP="000C54D9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RootRoot</w:t>
            </w:r>
          </w:p>
        </w:tc>
      </w:tr>
      <w:tr w:rsidR="004C4776" w:rsidRPr="00D35EE4" w:rsidTr="00BE3FB5">
        <w:tc>
          <w:tcPr>
            <w:tcW w:w="4390" w:type="dxa"/>
            <w:shd w:val="clear" w:color="auto" w:fill="E7E7EB" w:themeFill="text2" w:themeFillTint="33"/>
          </w:tcPr>
          <w:p w:rsidR="004C4776" w:rsidRPr="00D35EE4" w:rsidRDefault="004C4776" w:rsidP="00D35EE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de démarrage du service</w:t>
            </w:r>
          </w:p>
        </w:tc>
        <w:tc>
          <w:tcPr>
            <w:tcW w:w="5783" w:type="dxa"/>
          </w:tcPr>
          <w:p w:rsidR="004C4776" w:rsidRPr="002B2E87" w:rsidRDefault="00B12CF6" w:rsidP="0098243D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Automatique</w:t>
            </w:r>
          </w:p>
        </w:tc>
      </w:tr>
    </w:tbl>
    <w:p w:rsidR="00963E29" w:rsidRPr="00D35EE4" w:rsidRDefault="00963E29" w:rsidP="00963E29">
      <w:pPr>
        <w:pStyle w:val="Titre2"/>
      </w:pPr>
      <w:r>
        <w:t>Configuration IP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788"/>
        <w:gridCol w:w="2311"/>
        <w:gridCol w:w="3175"/>
      </w:tblGrid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</w:p>
        </w:tc>
        <w:tc>
          <w:tcPr>
            <w:tcW w:w="2211" w:type="dxa"/>
            <w:shd w:val="clear" w:color="auto" w:fill="E8E2E0" w:themeFill="accent6" w:themeFillTint="33"/>
            <w:vAlign w:val="center"/>
          </w:tcPr>
          <w:p w:rsidR="00963E29" w:rsidRPr="00745A7D" w:rsidRDefault="00963E29" w:rsidP="00972E12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PCI</w:t>
            </w:r>
          </w:p>
        </w:tc>
        <w:tc>
          <w:tcPr>
            <w:tcW w:w="3175" w:type="dxa"/>
            <w:shd w:val="clear" w:color="auto" w:fill="E8E2E0" w:themeFill="accent6" w:themeFillTint="33"/>
            <w:vAlign w:val="center"/>
          </w:tcPr>
          <w:p w:rsidR="00963E29" w:rsidRPr="00745A7D" w:rsidRDefault="00963E29" w:rsidP="00972E12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ONBOARD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de carte (PRIVÉ ou PUBLIC)</w:t>
            </w:r>
          </w:p>
        </w:tc>
        <w:tc>
          <w:tcPr>
            <w:tcW w:w="2211" w:type="dxa"/>
          </w:tcPr>
          <w:p w:rsidR="00963E29" w:rsidRPr="002B2E87" w:rsidRDefault="00B156DA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Privée</w:t>
            </w:r>
          </w:p>
        </w:tc>
        <w:tc>
          <w:tcPr>
            <w:tcW w:w="3175" w:type="dxa"/>
          </w:tcPr>
          <w:p w:rsidR="00963E29" w:rsidRPr="002B2E87" w:rsidRDefault="00B156DA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Publique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État de la carte (Activée ou Désactivée)</w:t>
            </w:r>
          </w:p>
        </w:tc>
        <w:tc>
          <w:tcPr>
            <w:tcW w:w="2211" w:type="dxa"/>
          </w:tcPr>
          <w:p w:rsidR="00963E29" w:rsidRPr="002B2E87" w:rsidRDefault="00B156DA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Active</w:t>
            </w:r>
          </w:p>
        </w:tc>
        <w:tc>
          <w:tcPr>
            <w:tcW w:w="3175" w:type="dxa"/>
          </w:tcPr>
          <w:p w:rsidR="00963E29" w:rsidRPr="002B2E87" w:rsidRDefault="00B156DA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Active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 (avant Hyper V)</w:t>
            </w:r>
          </w:p>
        </w:tc>
        <w:tc>
          <w:tcPr>
            <w:tcW w:w="2211" w:type="dxa"/>
          </w:tcPr>
          <w:p w:rsidR="00963E29" w:rsidRPr="002B2E87" w:rsidRDefault="00A075B9" w:rsidP="007631E3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WAN</w:t>
            </w:r>
          </w:p>
        </w:tc>
        <w:tc>
          <w:tcPr>
            <w:tcW w:w="3175" w:type="dxa"/>
          </w:tcPr>
          <w:p w:rsidR="00963E29" w:rsidRPr="002B2E87" w:rsidRDefault="00B156DA" w:rsidP="007631E3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OnBoard</w:t>
            </w:r>
          </w:p>
        </w:tc>
      </w:tr>
      <w:tr w:rsidR="00B5336A" w:rsidRPr="00D35EE4" w:rsidTr="00C43E0D">
        <w:tc>
          <w:tcPr>
            <w:tcW w:w="4788" w:type="dxa"/>
            <w:shd w:val="clear" w:color="auto" w:fill="E7E7EB" w:themeFill="text2" w:themeFillTint="33"/>
          </w:tcPr>
          <w:p w:rsidR="00B5336A" w:rsidRPr="00D35EE4" w:rsidRDefault="00B5336A" w:rsidP="00B5336A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 (après Hyper V)</w:t>
            </w:r>
          </w:p>
        </w:tc>
        <w:tc>
          <w:tcPr>
            <w:tcW w:w="2211" w:type="dxa"/>
          </w:tcPr>
          <w:p w:rsidR="00B5336A" w:rsidRPr="002B2E87" w:rsidRDefault="00B156DA" w:rsidP="00044B04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WAN_CONFIG</w:t>
            </w:r>
          </w:p>
        </w:tc>
        <w:tc>
          <w:tcPr>
            <w:tcW w:w="3175" w:type="dxa"/>
          </w:tcPr>
          <w:p w:rsidR="00B5336A" w:rsidRPr="002B2E87" w:rsidRDefault="00B156DA" w:rsidP="005A224E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OnBoard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IP (onglet général)</w:t>
            </w:r>
          </w:p>
        </w:tc>
        <w:tc>
          <w:tcPr>
            <w:tcW w:w="2211" w:type="dxa"/>
          </w:tcPr>
          <w:p w:rsidR="00963E29" w:rsidRPr="002B2E87" w:rsidRDefault="000A0E52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172.24.48.</w:t>
            </w:r>
            <w:r w:rsidR="00096950">
              <w:rPr>
                <w:color w:val="auto"/>
                <w:lang w:val="fr-CA"/>
              </w:rPr>
              <w:t>1</w:t>
            </w:r>
          </w:p>
        </w:tc>
        <w:tc>
          <w:tcPr>
            <w:tcW w:w="3175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10.57.61.1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Adresses supplémentaires</w:t>
            </w:r>
          </w:p>
        </w:tc>
        <w:tc>
          <w:tcPr>
            <w:tcW w:w="2211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  <w:tc>
          <w:tcPr>
            <w:tcW w:w="3175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10.57.61.2 à 10.57.61.10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Masque (en nombre de bits)</w:t>
            </w:r>
          </w:p>
        </w:tc>
        <w:tc>
          <w:tcPr>
            <w:tcW w:w="2211" w:type="dxa"/>
          </w:tcPr>
          <w:p w:rsidR="00963E29" w:rsidRPr="002B2E87" w:rsidRDefault="00096950" w:rsidP="0073660F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20</w:t>
            </w:r>
          </w:p>
        </w:tc>
        <w:tc>
          <w:tcPr>
            <w:tcW w:w="3175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16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passerelle</w:t>
            </w:r>
          </w:p>
        </w:tc>
        <w:tc>
          <w:tcPr>
            <w:tcW w:w="2211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  <w:tc>
          <w:tcPr>
            <w:tcW w:w="3175" w:type="dxa"/>
          </w:tcPr>
          <w:p w:rsidR="00963E29" w:rsidRPr="002B2E87" w:rsidRDefault="00096950" w:rsidP="007631E3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10.57.1.1</w:t>
            </w:r>
          </w:p>
        </w:tc>
      </w:tr>
      <w:tr w:rsidR="00963E29" w:rsidRPr="00D35EE4" w:rsidTr="00C43E0D">
        <w:tc>
          <w:tcPr>
            <w:tcW w:w="4788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DNS</w:t>
            </w:r>
          </w:p>
        </w:tc>
        <w:tc>
          <w:tcPr>
            <w:tcW w:w="2211" w:type="dxa"/>
          </w:tcPr>
          <w:p w:rsidR="00963E29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172.24.48.2</w:t>
            </w:r>
          </w:p>
        </w:tc>
        <w:tc>
          <w:tcPr>
            <w:tcW w:w="3175" w:type="dxa"/>
          </w:tcPr>
          <w:p w:rsidR="007631E3" w:rsidRPr="002B2E87" w:rsidRDefault="00096950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172.24.48.2</w:t>
            </w:r>
          </w:p>
        </w:tc>
      </w:tr>
    </w:tbl>
    <w:p w:rsidR="005F263A" w:rsidRDefault="005F263A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963E29" w:rsidRDefault="00963E29" w:rsidP="00963E29">
      <w:pPr>
        <w:pStyle w:val="Titre2"/>
      </w:pPr>
      <w:r>
        <w:lastRenderedPageBreak/>
        <w:t>Résumé des rôles à installer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963E29" w:rsidRPr="00D35EE4" w:rsidTr="00972E12">
        <w:tc>
          <w:tcPr>
            <w:tcW w:w="4390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Rôles</w:t>
            </w:r>
          </w:p>
        </w:tc>
        <w:tc>
          <w:tcPr>
            <w:tcW w:w="5783" w:type="dxa"/>
            <w:shd w:val="clear" w:color="auto" w:fill="E7E7EB" w:themeFill="text2" w:themeFillTint="33"/>
          </w:tcPr>
          <w:p w:rsidR="00963E29" w:rsidRPr="00E14C1D" w:rsidRDefault="00963E29" w:rsidP="00972E12">
            <w:pPr>
              <w:pStyle w:val="NormalEspace"/>
            </w:pPr>
            <w:r w:rsidRPr="00E14C1D">
              <w:t xml:space="preserve">Services de </w:t>
            </w:r>
            <w:r w:rsidRPr="00C16E43">
              <w:rPr>
                <w:lang w:val="fr-CA"/>
              </w:rPr>
              <w:t>rôles</w:t>
            </w:r>
          </w:p>
        </w:tc>
      </w:tr>
      <w:tr w:rsidR="00963E29" w:rsidRPr="00D35EE4" w:rsidTr="00972E12">
        <w:tc>
          <w:tcPr>
            <w:tcW w:w="4390" w:type="dxa"/>
            <w:shd w:val="clear" w:color="auto" w:fill="FFFFFF" w:themeFill="background1"/>
          </w:tcPr>
          <w:p w:rsidR="00963E29" w:rsidRPr="002B2E87" w:rsidRDefault="00917738" w:rsidP="006F5BF7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Hyper-V</w:t>
            </w:r>
          </w:p>
        </w:tc>
        <w:tc>
          <w:tcPr>
            <w:tcW w:w="5783" w:type="dxa"/>
          </w:tcPr>
          <w:p w:rsidR="00963E29" w:rsidRPr="002B2E87" w:rsidRDefault="00963E29" w:rsidP="00972E12">
            <w:pPr>
              <w:pStyle w:val="Rponse"/>
              <w:rPr>
                <w:color w:val="auto"/>
              </w:rPr>
            </w:pPr>
          </w:p>
        </w:tc>
      </w:tr>
      <w:tr w:rsidR="00963E29" w:rsidRPr="00D35EE4" w:rsidTr="00972E12">
        <w:tc>
          <w:tcPr>
            <w:tcW w:w="4390" w:type="dxa"/>
            <w:shd w:val="clear" w:color="auto" w:fill="FFFFFF" w:themeFill="background1"/>
          </w:tcPr>
          <w:p w:rsidR="00963E29" w:rsidRPr="002B2E87" w:rsidRDefault="00917738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Routage et accès distant</w:t>
            </w:r>
          </w:p>
        </w:tc>
        <w:tc>
          <w:tcPr>
            <w:tcW w:w="5783" w:type="dxa"/>
          </w:tcPr>
          <w:p w:rsidR="00963E29" w:rsidRPr="002B2E87" w:rsidRDefault="0056734D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NAT &amp; VPN</w:t>
            </w:r>
          </w:p>
        </w:tc>
      </w:tr>
      <w:tr w:rsidR="00EF79D6" w:rsidRPr="00D35EE4" w:rsidTr="00972E12">
        <w:tc>
          <w:tcPr>
            <w:tcW w:w="4390" w:type="dxa"/>
            <w:shd w:val="clear" w:color="auto" w:fill="FFFFFF" w:themeFill="background1"/>
          </w:tcPr>
          <w:p w:rsidR="00EF79D6" w:rsidRPr="002B2E87" w:rsidRDefault="005F07AB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Bureau à distance</w:t>
            </w:r>
          </w:p>
        </w:tc>
        <w:tc>
          <w:tcPr>
            <w:tcW w:w="5783" w:type="dxa"/>
          </w:tcPr>
          <w:p w:rsidR="00EF79D6" w:rsidRPr="002B2E87" w:rsidRDefault="00EF79D6" w:rsidP="00972E12">
            <w:pPr>
              <w:pStyle w:val="Rponse"/>
              <w:rPr>
                <w:color w:val="auto"/>
                <w:lang w:val="fr-CA"/>
              </w:rPr>
            </w:pPr>
          </w:p>
        </w:tc>
      </w:tr>
    </w:tbl>
    <w:p w:rsidR="00963E29" w:rsidRPr="00D35EE4" w:rsidRDefault="00963E29" w:rsidP="00963E29">
      <w:pPr>
        <w:pStyle w:val="Titre2"/>
      </w:pPr>
      <w:r>
        <w:t>Bureau à distance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963E29" w:rsidRPr="00D35EE4" w:rsidTr="00972E12">
        <w:tc>
          <w:tcPr>
            <w:tcW w:w="4390" w:type="dxa"/>
            <w:shd w:val="clear" w:color="auto" w:fill="E7E7EB" w:themeFill="text2" w:themeFillTint="33"/>
          </w:tcPr>
          <w:p w:rsidR="00963E29" w:rsidRPr="00D35EE4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activation</w:t>
            </w:r>
          </w:p>
        </w:tc>
        <w:tc>
          <w:tcPr>
            <w:tcW w:w="5783" w:type="dxa"/>
          </w:tcPr>
          <w:p w:rsidR="00963E29" w:rsidRPr="002B2E87" w:rsidRDefault="00963E29" w:rsidP="00972E1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963E29" w:rsidRPr="00D35EE4" w:rsidTr="00972E12">
        <w:tc>
          <w:tcPr>
            <w:tcW w:w="4390" w:type="dxa"/>
            <w:shd w:val="clear" w:color="auto" w:fill="E7E7EB" w:themeFill="text2" w:themeFillTint="33"/>
          </w:tcPr>
          <w:p w:rsidR="00963E29" w:rsidRDefault="00963E29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ayant l’accès</w:t>
            </w:r>
          </w:p>
        </w:tc>
        <w:tc>
          <w:tcPr>
            <w:tcW w:w="5783" w:type="dxa"/>
          </w:tcPr>
          <w:p w:rsidR="00963E29" w:rsidRPr="002B2E87" w:rsidRDefault="00963E29" w:rsidP="00972E12">
            <w:pPr>
              <w:pStyle w:val="Rponse"/>
              <w:rPr>
                <w:color w:val="auto"/>
                <w:lang w:val="fr-CA"/>
              </w:rPr>
            </w:pPr>
          </w:p>
        </w:tc>
      </w:tr>
    </w:tbl>
    <w:p w:rsidR="00492D4E" w:rsidRDefault="00492D4E" w:rsidP="00492D4E">
      <w:pPr>
        <w:pStyle w:val="Titre2"/>
      </w:pPr>
      <w:r>
        <w:t>Joindre le domaine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492D4E" w:rsidRPr="00D35EE4" w:rsidTr="00BE3FB5">
        <w:tc>
          <w:tcPr>
            <w:tcW w:w="4390" w:type="dxa"/>
            <w:shd w:val="clear" w:color="auto" w:fill="E7E7EB" w:themeFill="text2" w:themeFillTint="33"/>
          </w:tcPr>
          <w:p w:rsidR="00492D4E" w:rsidRPr="00D35EE4" w:rsidRDefault="00492D4E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>
              <w:rPr>
                <w:lang w:val="fr-CA"/>
              </w:rPr>
              <w:t>domaine</w:t>
            </w:r>
          </w:p>
        </w:tc>
        <w:tc>
          <w:tcPr>
            <w:tcW w:w="5783" w:type="dxa"/>
          </w:tcPr>
          <w:p w:rsidR="00492D4E" w:rsidRPr="002B2E87" w:rsidRDefault="000F09C1" w:rsidP="00976BBD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THETHRONE</w:t>
            </w:r>
          </w:p>
        </w:tc>
      </w:tr>
      <w:tr w:rsidR="00492D4E" w:rsidRPr="00D35EE4" w:rsidTr="00BE3FB5">
        <w:tc>
          <w:tcPr>
            <w:tcW w:w="4390" w:type="dxa"/>
            <w:shd w:val="clear" w:color="auto" w:fill="E7E7EB" w:themeFill="text2" w:themeFillTint="33"/>
          </w:tcPr>
          <w:p w:rsidR="00492D4E" w:rsidRPr="00D35EE4" w:rsidRDefault="00492D4E" w:rsidP="00492D4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l’utilisateur du domaine</w:t>
            </w:r>
          </w:p>
        </w:tc>
        <w:tc>
          <w:tcPr>
            <w:tcW w:w="5783" w:type="dxa"/>
          </w:tcPr>
          <w:p w:rsidR="00492D4E" w:rsidRPr="002B2E87" w:rsidRDefault="00AF35DE" w:rsidP="00976BBD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Erwan</w:t>
            </w:r>
          </w:p>
        </w:tc>
      </w:tr>
      <w:tr w:rsidR="00492D4E" w:rsidRPr="00D35EE4" w:rsidTr="00BE3FB5">
        <w:tc>
          <w:tcPr>
            <w:tcW w:w="4390" w:type="dxa"/>
            <w:shd w:val="clear" w:color="auto" w:fill="E7E7EB" w:themeFill="text2" w:themeFillTint="33"/>
          </w:tcPr>
          <w:p w:rsidR="00492D4E" w:rsidRDefault="00492D4E" w:rsidP="00492D4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Mot de passe de l’utilisateur</w:t>
            </w:r>
          </w:p>
        </w:tc>
        <w:tc>
          <w:tcPr>
            <w:tcW w:w="5783" w:type="dxa"/>
          </w:tcPr>
          <w:p w:rsidR="00492D4E" w:rsidRPr="002B2E87" w:rsidRDefault="00AF35DE" w:rsidP="00976BBD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AAAaaa111</w:t>
            </w:r>
          </w:p>
        </w:tc>
      </w:tr>
      <w:tr w:rsidR="005073AA" w:rsidRPr="004C4776" w:rsidTr="00BE3FB5">
        <w:tc>
          <w:tcPr>
            <w:tcW w:w="4390" w:type="dxa"/>
            <w:shd w:val="clear" w:color="auto" w:fill="E7E7EB" w:themeFill="text2" w:themeFillTint="33"/>
          </w:tcPr>
          <w:p w:rsidR="005073AA" w:rsidRDefault="005073AA" w:rsidP="00492D4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DN de l’unité d’organisation</w:t>
            </w:r>
          </w:p>
        </w:tc>
        <w:tc>
          <w:tcPr>
            <w:tcW w:w="5783" w:type="dxa"/>
          </w:tcPr>
          <w:p w:rsidR="005073AA" w:rsidRPr="002B2E87" w:rsidRDefault="005073AA" w:rsidP="00976BBD">
            <w:pPr>
              <w:pStyle w:val="Rponse"/>
              <w:rPr>
                <w:color w:val="auto"/>
                <w:lang w:val="en-CA"/>
              </w:rPr>
            </w:pPr>
          </w:p>
        </w:tc>
      </w:tr>
    </w:tbl>
    <w:p w:rsidR="00751FED" w:rsidRDefault="00751FED" w:rsidP="002B2E87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036CEF" w:rsidRDefault="00D5735A" w:rsidP="00DB248A">
      <w:pPr>
        <w:pStyle w:val="Titre1"/>
        <w:rPr>
          <w:rFonts w:eastAsia="Times New Roman"/>
        </w:rPr>
      </w:pPr>
      <w:r>
        <w:rPr>
          <w:rFonts w:eastAsia="Times New Roman"/>
        </w:rPr>
        <w:lastRenderedPageBreak/>
        <w:t xml:space="preserve">Configuration </w:t>
      </w:r>
      <w:r w:rsidR="00BB395C">
        <w:rPr>
          <w:rFonts w:eastAsia="Times New Roman"/>
        </w:rPr>
        <w:t xml:space="preserve">du </w:t>
      </w:r>
      <w:r w:rsidR="00F726EE">
        <w:rPr>
          <w:rFonts w:eastAsia="Times New Roman"/>
        </w:rPr>
        <w:t>rôle «</w:t>
      </w:r>
      <w:r w:rsidR="00BB395C">
        <w:rPr>
          <w:rFonts w:eastAsia="Times New Roman"/>
        </w:rPr>
        <w:t>routeur</w:t>
      </w:r>
      <w:r w:rsidR="00F726EE">
        <w:rPr>
          <w:rFonts w:eastAsia="Times New Roman"/>
        </w:rPr>
        <w:t>»</w:t>
      </w:r>
    </w:p>
    <w:p w:rsidR="00F726EE" w:rsidRPr="00F726EE" w:rsidRDefault="00F726EE" w:rsidP="00F726EE">
      <w:pPr>
        <w:pStyle w:val="Titre2"/>
      </w:pPr>
      <w:r>
        <w:t>NAT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3348"/>
        <w:gridCol w:w="6825"/>
      </w:tblGrid>
      <w:tr w:rsidR="00BB395C" w:rsidRPr="00F726EE" w:rsidTr="00F726EE">
        <w:tc>
          <w:tcPr>
            <w:tcW w:w="3348" w:type="dxa"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bookmarkStart w:id="1" w:name="_Toc343104688"/>
            <w:r w:rsidRPr="00F726EE">
              <w:rPr>
                <w:lang w:val="fr-CA"/>
              </w:rPr>
              <w:t>Nom interface publique</w:t>
            </w:r>
          </w:p>
        </w:tc>
        <w:tc>
          <w:tcPr>
            <w:tcW w:w="6825" w:type="dxa"/>
          </w:tcPr>
          <w:p w:rsidR="009C31B6" w:rsidRPr="002B2E87" w:rsidRDefault="00AF35DE" w:rsidP="009C31B6">
            <w:pPr>
              <w:pStyle w:val="NormalEspace"/>
              <w:rPr>
                <w:rFonts w:ascii="Biondi" w:hAnsi="Biondi"/>
                <w:sz w:val="24"/>
              </w:rPr>
            </w:pPr>
            <w:r>
              <w:rPr>
                <w:rFonts w:ascii="Biondi" w:hAnsi="Biondi"/>
                <w:sz w:val="24"/>
              </w:rPr>
              <w:t>OnBoard</w:t>
            </w:r>
          </w:p>
        </w:tc>
      </w:tr>
      <w:tr w:rsidR="00BB395C" w:rsidRPr="00F726EE" w:rsidTr="00F726EE">
        <w:tc>
          <w:tcPr>
            <w:tcW w:w="3348" w:type="dxa"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Nom interface privée</w:t>
            </w:r>
          </w:p>
        </w:tc>
        <w:tc>
          <w:tcPr>
            <w:tcW w:w="6825" w:type="dxa"/>
          </w:tcPr>
          <w:p w:rsidR="00BB395C" w:rsidRPr="002B2E87" w:rsidRDefault="00AF35DE" w:rsidP="00F726EE">
            <w:pPr>
              <w:pStyle w:val="NormalEspace"/>
              <w:rPr>
                <w:rFonts w:ascii="Biondi" w:hAnsi="Biondi"/>
                <w:sz w:val="24"/>
              </w:rPr>
            </w:pPr>
            <w:r>
              <w:rPr>
                <w:rFonts w:ascii="Biondi" w:hAnsi="Biondi"/>
                <w:sz w:val="24"/>
              </w:rPr>
              <w:t>WAN_CONFIG</w:t>
            </w:r>
          </w:p>
        </w:tc>
      </w:tr>
    </w:tbl>
    <w:p w:rsidR="00F04508" w:rsidRDefault="00F04508" w:rsidP="00F04508">
      <w:pPr>
        <w:pStyle w:val="Titre2"/>
      </w:pPr>
      <w:r>
        <w:t>Paramétrage du pare-feu (NAT)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3348"/>
        <w:gridCol w:w="2430"/>
        <w:gridCol w:w="2250"/>
        <w:gridCol w:w="2145"/>
      </w:tblGrid>
      <w:tr w:rsidR="00BB395C" w:rsidRPr="00F726EE" w:rsidTr="00F726EE">
        <w:tc>
          <w:tcPr>
            <w:tcW w:w="3348" w:type="dxa"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Pool d’adresses IP</w:t>
            </w:r>
          </w:p>
        </w:tc>
        <w:tc>
          <w:tcPr>
            <w:tcW w:w="6825" w:type="dxa"/>
            <w:gridSpan w:val="3"/>
          </w:tcPr>
          <w:p w:rsidR="00BB395C" w:rsidRPr="00F726EE" w:rsidRDefault="007457F8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172.24.48</w:t>
            </w:r>
            <w:r w:rsidR="00085A8C">
              <w:rPr>
                <w:lang w:val="fr-CA"/>
              </w:rPr>
              <w:t>.5, 172.24.48.89, 172.24.48.173</w:t>
            </w:r>
          </w:p>
        </w:tc>
      </w:tr>
      <w:tr w:rsidR="00F726EE" w:rsidRPr="00F726EE" w:rsidTr="00F726EE">
        <w:trPr>
          <w:trHeight w:val="252"/>
        </w:trPr>
        <w:tc>
          <w:tcPr>
            <w:tcW w:w="3348" w:type="dxa"/>
            <w:vMerge w:val="restart"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Services et ports</w:t>
            </w:r>
          </w:p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Une ligne par service</w:t>
            </w:r>
          </w:p>
        </w:tc>
        <w:tc>
          <w:tcPr>
            <w:tcW w:w="2430" w:type="dxa"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</w:t>
            </w:r>
          </w:p>
        </w:tc>
        <w:tc>
          <w:tcPr>
            <w:tcW w:w="2250" w:type="dxa"/>
            <w:shd w:val="clear" w:color="auto" w:fill="E2E4EC" w:themeFill="accent1" w:themeFillTint="33"/>
          </w:tcPr>
          <w:p w:rsidR="00BB395C" w:rsidRPr="00F726EE" w:rsidRDefault="00BB395C" w:rsidP="004F3F85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4F3F85">
              <w:rPr>
                <w:lang w:val="fr-CA"/>
              </w:rPr>
              <w:t>P</w:t>
            </w:r>
            <w:r w:rsidR="005E178D">
              <w:rPr>
                <w:lang w:val="fr-CA"/>
              </w:rPr>
              <w:t xml:space="preserve"> public:</w:t>
            </w:r>
            <w:r w:rsidRPr="00F726EE">
              <w:rPr>
                <w:lang w:val="fr-CA"/>
              </w:rPr>
              <w:t>Port</w:t>
            </w:r>
          </w:p>
        </w:tc>
        <w:tc>
          <w:tcPr>
            <w:tcW w:w="2145" w:type="dxa"/>
            <w:shd w:val="clear" w:color="auto" w:fill="E2E4EC" w:themeFill="accent1" w:themeFillTint="33"/>
          </w:tcPr>
          <w:p w:rsidR="00BB395C" w:rsidRPr="00F726EE" w:rsidRDefault="00BB395C" w:rsidP="004F3F85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4F3F85">
              <w:rPr>
                <w:lang w:val="fr-CA"/>
              </w:rPr>
              <w:t>P</w:t>
            </w:r>
            <w:r w:rsidR="005E178D">
              <w:rPr>
                <w:lang w:val="fr-CA"/>
              </w:rPr>
              <w:t xml:space="preserve"> privé:</w:t>
            </w:r>
            <w:r w:rsidRPr="00F726EE">
              <w:rPr>
                <w:lang w:val="fr-CA"/>
              </w:rPr>
              <w:t>Port</w:t>
            </w:r>
          </w:p>
        </w:tc>
      </w:tr>
      <w:tr w:rsidR="00BB395C" w:rsidRPr="00F726EE" w:rsidTr="00F726EE">
        <w:trPr>
          <w:trHeight w:val="248"/>
        </w:trPr>
        <w:tc>
          <w:tcPr>
            <w:tcW w:w="3348" w:type="dxa"/>
            <w:vMerge/>
            <w:shd w:val="clear" w:color="auto" w:fill="E2E4EC" w:themeFill="accent1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2430" w:type="dxa"/>
          </w:tcPr>
          <w:p w:rsidR="00BB395C" w:rsidRPr="002B2E87" w:rsidRDefault="00BB395C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250" w:type="dxa"/>
          </w:tcPr>
          <w:p w:rsidR="00BB395C" w:rsidRPr="002B2E87" w:rsidRDefault="00BB395C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145" w:type="dxa"/>
          </w:tcPr>
          <w:p w:rsidR="00BB395C" w:rsidRPr="002B2E87" w:rsidRDefault="00BB395C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</w:tr>
      <w:tr w:rsidR="00937EE9" w:rsidRPr="00F726EE" w:rsidTr="00F726EE">
        <w:trPr>
          <w:trHeight w:val="248"/>
        </w:trPr>
        <w:tc>
          <w:tcPr>
            <w:tcW w:w="3348" w:type="dxa"/>
            <w:vMerge/>
            <w:shd w:val="clear" w:color="auto" w:fill="E2E4EC" w:themeFill="accent1" w:themeFillTint="33"/>
          </w:tcPr>
          <w:p w:rsidR="00937EE9" w:rsidRPr="00F726EE" w:rsidRDefault="00937EE9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2430" w:type="dxa"/>
          </w:tcPr>
          <w:p w:rsidR="00937EE9" w:rsidRPr="002B2E87" w:rsidRDefault="00937EE9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250" w:type="dxa"/>
          </w:tcPr>
          <w:p w:rsidR="00937EE9" w:rsidRPr="002B2E87" w:rsidRDefault="00937EE9" w:rsidP="00874671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145" w:type="dxa"/>
          </w:tcPr>
          <w:p w:rsidR="00937EE9" w:rsidRPr="002B2E87" w:rsidRDefault="00937EE9" w:rsidP="00937EE9">
            <w:pPr>
              <w:pStyle w:val="NormalEspace"/>
              <w:rPr>
                <w:rFonts w:ascii="Biondi" w:hAnsi="Biondi"/>
                <w:sz w:val="24"/>
              </w:rPr>
            </w:pPr>
          </w:p>
        </w:tc>
      </w:tr>
      <w:tr w:rsidR="00937EE9" w:rsidRPr="00F726EE" w:rsidTr="00F726EE">
        <w:trPr>
          <w:trHeight w:val="248"/>
        </w:trPr>
        <w:tc>
          <w:tcPr>
            <w:tcW w:w="3348" w:type="dxa"/>
            <w:vMerge/>
            <w:shd w:val="clear" w:color="auto" w:fill="E2E4EC" w:themeFill="accent1" w:themeFillTint="33"/>
          </w:tcPr>
          <w:p w:rsidR="00937EE9" w:rsidRPr="00F726EE" w:rsidRDefault="00937EE9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2430" w:type="dxa"/>
          </w:tcPr>
          <w:p w:rsidR="00937EE9" w:rsidRPr="002B2E87" w:rsidRDefault="00937EE9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250" w:type="dxa"/>
          </w:tcPr>
          <w:p w:rsidR="00937EE9" w:rsidRPr="002B2E87" w:rsidRDefault="00937EE9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  <w:tc>
          <w:tcPr>
            <w:tcW w:w="2145" w:type="dxa"/>
          </w:tcPr>
          <w:p w:rsidR="00937EE9" w:rsidRPr="002B2E87" w:rsidRDefault="00937EE9" w:rsidP="00F726EE">
            <w:pPr>
              <w:pStyle w:val="NormalEspace"/>
              <w:rPr>
                <w:rFonts w:ascii="Biondi" w:hAnsi="Biondi"/>
                <w:sz w:val="24"/>
              </w:rPr>
            </w:pPr>
          </w:p>
        </w:tc>
      </w:tr>
    </w:tbl>
    <w:p w:rsidR="00F726EE" w:rsidRDefault="00F726EE" w:rsidP="00F726EE">
      <w:pPr>
        <w:pStyle w:val="Titre2"/>
      </w:pPr>
      <w:r>
        <w:t>VPN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1710"/>
        <w:gridCol w:w="3585"/>
      </w:tblGrid>
      <w:tr w:rsidR="00BB395C" w:rsidRPr="00F726EE" w:rsidTr="004715A4">
        <w:tc>
          <w:tcPr>
            <w:tcW w:w="4878" w:type="dxa"/>
            <w:shd w:val="clear" w:color="auto" w:fill="E7E7EB" w:themeFill="text2" w:themeFillTint="33"/>
          </w:tcPr>
          <w:p w:rsidR="00BB395C" w:rsidRPr="00F726EE" w:rsidRDefault="003C171F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Nb adresses nécessaire</w:t>
            </w:r>
          </w:p>
        </w:tc>
        <w:tc>
          <w:tcPr>
            <w:tcW w:w="5295" w:type="dxa"/>
            <w:gridSpan w:val="2"/>
          </w:tcPr>
          <w:p w:rsidR="00BB395C" w:rsidRPr="00F726EE" w:rsidRDefault="007457F8" w:rsidP="002B2E87">
            <w:pPr>
              <w:pStyle w:val="Rponse"/>
            </w:pPr>
            <w:r>
              <w:t>8</w:t>
            </w:r>
          </w:p>
        </w:tc>
      </w:tr>
      <w:tr w:rsidR="00BB395C" w:rsidRPr="00F726EE" w:rsidTr="004715A4">
        <w:tc>
          <w:tcPr>
            <w:tcW w:w="4878" w:type="dxa"/>
            <w:shd w:val="clear" w:color="auto" w:fill="E7E7EB" w:themeFill="text2" w:themeFillTint="33"/>
          </w:tcPr>
          <w:p w:rsidR="00BB395C" w:rsidRPr="00F726EE" w:rsidRDefault="00BB395C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Pool d’adresses IP</w:t>
            </w:r>
          </w:p>
        </w:tc>
        <w:tc>
          <w:tcPr>
            <w:tcW w:w="5295" w:type="dxa"/>
            <w:gridSpan w:val="2"/>
          </w:tcPr>
          <w:p w:rsidR="00BB395C" w:rsidRPr="00F726EE" w:rsidRDefault="007457F8" w:rsidP="002B2E87">
            <w:pPr>
              <w:pStyle w:val="Rponse"/>
            </w:pPr>
            <w:r>
              <w:t>10.57.61.2 à 10.57.61.10</w:t>
            </w:r>
          </w:p>
        </w:tc>
      </w:tr>
      <w:tr w:rsidR="00F04508" w:rsidRPr="00F726EE" w:rsidTr="004715A4">
        <w:trPr>
          <w:trHeight w:val="166"/>
        </w:trPr>
        <w:tc>
          <w:tcPr>
            <w:tcW w:w="4878" w:type="dxa"/>
            <w:vMerge w:val="restart"/>
            <w:shd w:val="clear" w:color="auto" w:fill="E7E7EB" w:themeFill="text2" w:themeFillTint="33"/>
          </w:tcPr>
          <w:p w:rsidR="00F04508" w:rsidRPr="00F726EE" w:rsidRDefault="00F04508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Nombre de ports</w:t>
            </w:r>
          </w:p>
        </w:tc>
        <w:tc>
          <w:tcPr>
            <w:tcW w:w="1710" w:type="dxa"/>
            <w:shd w:val="clear" w:color="auto" w:fill="E7E7EB" w:themeFill="text2" w:themeFillTint="33"/>
          </w:tcPr>
          <w:p w:rsidR="00F04508" w:rsidRPr="00F726EE" w:rsidRDefault="003C171F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IKEv2</w:t>
            </w:r>
          </w:p>
        </w:tc>
        <w:tc>
          <w:tcPr>
            <w:tcW w:w="3585" w:type="dxa"/>
            <w:shd w:val="clear" w:color="auto" w:fill="FFFFFF" w:themeFill="background1"/>
          </w:tcPr>
          <w:p w:rsidR="00F04508" w:rsidRPr="003C171F" w:rsidRDefault="00F04508" w:rsidP="002B2E87">
            <w:pPr>
              <w:pStyle w:val="Rponse"/>
            </w:pPr>
          </w:p>
        </w:tc>
      </w:tr>
      <w:tr w:rsidR="00F04508" w:rsidRPr="00F726EE" w:rsidTr="004715A4">
        <w:trPr>
          <w:trHeight w:val="166"/>
        </w:trPr>
        <w:tc>
          <w:tcPr>
            <w:tcW w:w="4878" w:type="dxa"/>
            <w:vMerge/>
            <w:shd w:val="clear" w:color="auto" w:fill="E7E7EB" w:themeFill="text2" w:themeFillTint="33"/>
          </w:tcPr>
          <w:p w:rsidR="00F04508" w:rsidRPr="00F726EE" w:rsidRDefault="00F04508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1710" w:type="dxa"/>
            <w:shd w:val="clear" w:color="auto" w:fill="E7E7EB" w:themeFill="text2" w:themeFillTint="33"/>
          </w:tcPr>
          <w:p w:rsidR="00F04508" w:rsidRPr="00F726EE" w:rsidRDefault="003C171F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SSTP</w:t>
            </w:r>
          </w:p>
        </w:tc>
        <w:tc>
          <w:tcPr>
            <w:tcW w:w="3585" w:type="dxa"/>
            <w:shd w:val="clear" w:color="auto" w:fill="FFFFFF" w:themeFill="background1"/>
          </w:tcPr>
          <w:p w:rsidR="00F04508" w:rsidRPr="003C171F" w:rsidRDefault="00F04508" w:rsidP="002B2E87">
            <w:pPr>
              <w:pStyle w:val="Rponse"/>
            </w:pPr>
          </w:p>
        </w:tc>
      </w:tr>
      <w:tr w:rsidR="00F04508" w:rsidRPr="00F726EE" w:rsidTr="004715A4">
        <w:trPr>
          <w:trHeight w:val="164"/>
        </w:trPr>
        <w:tc>
          <w:tcPr>
            <w:tcW w:w="4878" w:type="dxa"/>
            <w:vMerge/>
            <w:shd w:val="clear" w:color="auto" w:fill="E7E7EB" w:themeFill="text2" w:themeFillTint="33"/>
          </w:tcPr>
          <w:p w:rsidR="00F04508" w:rsidRPr="00F726EE" w:rsidRDefault="00F04508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1710" w:type="dxa"/>
            <w:shd w:val="clear" w:color="auto" w:fill="E7E7EB" w:themeFill="text2" w:themeFillTint="33"/>
          </w:tcPr>
          <w:p w:rsidR="00F04508" w:rsidRPr="00F726EE" w:rsidRDefault="003C171F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PPTP</w:t>
            </w:r>
          </w:p>
        </w:tc>
        <w:tc>
          <w:tcPr>
            <w:tcW w:w="3585" w:type="dxa"/>
            <w:shd w:val="clear" w:color="auto" w:fill="FFFFFF" w:themeFill="background1"/>
          </w:tcPr>
          <w:p w:rsidR="00F04508" w:rsidRPr="003C171F" w:rsidRDefault="00F04508" w:rsidP="002B2E87">
            <w:pPr>
              <w:pStyle w:val="Rponse"/>
            </w:pPr>
          </w:p>
        </w:tc>
      </w:tr>
      <w:tr w:rsidR="00F04508" w:rsidRPr="00F726EE" w:rsidTr="004715A4">
        <w:trPr>
          <w:trHeight w:val="164"/>
        </w:trPr>
        <w:tc>
          <w:tcPr>
            <w:tcW w:w="4878" w:type="dxa"/>
            <w:vMerge/>
            <w:shd w:val="clear" w:color="auto" w:fill="E7E7EB" w:themeFill="text2" w:themeFillTint="33"/>
          </w:tcPr>
          <w:p w:rsidR="00F04508" w:rsidRPr="00F726EE" w:rsidRDefault="00F04508" w:rsidP="00F726EE">
            <w:pPr>
              <w:pStyle w:val="NormalEspace"/>
              <w:rPr>
                <w:lang w:val="fr-CA"/>
              </w:rPr>
            </w:pPr>
          </w:p>
        </w:tc>
        <w:tc>
          <w:tcPr>
            <w:tcW w:w="1710" w:type="dxa"/>
            <w:shd w:val="clear" w:color="auto" w:fill="E7E7EB" w:themeFill="text2" w:themeFillTint="33"/>
          </w:tcPr>
          <w:p w:rsidR="00F04508" w:rsidRPr="00F726EE" w:rsidRDefault="003C171F" w:rsidP="00F726EE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L2TP</w:t>
            </w:r>
          </w:p>
        </w:tc>
        <w:tc>
          <w:tcPr>
            <w:tcW w:w="3585" w:type="dxa"/>
            <w:shd w:val="clear" w:color="auto" w:fill="FFFFFF" w:themeFill="background1"/>
          </w:tcPr>
          <w:p w:rsidR="00F04508" w:rsidRPr="003C171F" w:rsidRDefault="00F04508" w:rsidP="002B2E87">
            <w:pPr>
              <w:pStyle w:val="Rponse"/>
            </w:pPr>
          </w:p>
        </w:tc>
      </w:tr>
      <w:tr w:rsidR="003C171F" w:rsidRPr="00F726EE" w:rsidTr="003C171F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3C171F" w:rsidRPr="00F726EE" w:rsidRDefault="003C171F" w:rsidP="00F726E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GPO Administrateur</w:t>
            </w:r>
          </w:p>
        </w:tc>
        <w:tc>
          <w:tcPr>
            <w:tcW w:w="5295" w:type="dxa"/>
            <w:gridSpan w:val="2"/>
            <w:shd w:val="clear" w:color="auto" w:fill="FFFFFF" w:themeFill="background1"/>
          </w:tcPr>
          <w:p w:rsidR="003C171F" w:rsidRPr="003C171F" w:rsidRDefault="003C171F" w:rsidP="002B2E87">
            <w:pPr>
              <w:pStyle w:val="Rponse"/>
            </w:pPr>
          </w:p>
        </w:tc>
      </w:tr>
    </w:tbl>
    <w:p w:rsidR="002B2E87" w:rsidRDefault="002B2E87" w:rsidP="002B2E87">
      <w:pPr>
        <w:rPr>
          <w:rFonts w:eastAsiaTheme="majorEastAsia"/>
        </w:rPr>
      </w:pPr>
      <w:r>
        <w:br w:type="page"/>
      </w:r>
    </w:p>
    <w:p w:rsidR="003E4B23" w:rsidRPr="00D35EE4" w:rsidRDefault="003E4B23" w:rsidP="003E4B23">
      <w:pPr>
        <w:pStyle w:val="Titre1"/>
      </w:pPr>
      <w:r w:rsidRPr="00D35EE4">
        <w:lastRenderedPageBreak/>
        <w:t>DNS</w:t>
      </w:r>
      <w:bookmarkEnd w:id="1"/>
      <w:r w:rsidR="00595D02">
        <w:t xml:space="preserve"> </w:t>
      </w:r>
      <w:r w:rsidR="00861B16">
        <w:t>privé</w:t>
      </w:r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E92FE8" w:rsidRPr="00D35EE4" w:rsidTr="005C2D47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E92FE8" w:rsidRPr="00D35EE4" w:rsidRDefault="00E92FE8" w:rsidP="00D35EE4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</w:t>
            </w:r>
            <w:r w:rsidR="008A67B1">
              <w:rPr>
                <w:lang w:val="fr-CA"/>
              </w:rPr>
              <w:t>s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E92FE8" w:rsidRPr="00D35EE4" w:rsidRDefault="00E92FE8" w:rsidP="003C171F">
            <w:pPr>
              <w:pStyle w:val="Rponse"/>
            </w:pPr>
          </w:p>
        </w:tc>
      </w:tr>
    </w:tbl>
    <w:p w:rsidR="00E92FE8" w:rsidRPr="00D35EE4" w:rsidRDefault="00E64113" w:rsidP="00E64113">
      <w:pPr>
        <w:pStyle w:val="Titre2"/>
      </w:pPr>
      <w:bookmarkStart w:id="2" w:name="_Toc343104692"/>
      <w:r w:rsidRPr="00D35EE4">
        <w:t>Zone directe</w:t>
      </w:r>
      <w:r w:rsidR="00FA3253">
        <w:t xml:space="preserve"> principale</w:t>
      </w:r>
      <w:bookmarkEnd w:id="2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922599" w:rsidRPr="00D35EE4" w:rsidTr="0077087B">
        <w:tc>
          <w:tcPr>
            <w:tcW w:w="3085" w:type="dxa"/>
            <w:shd w:val="clear" w:color="auto" w:fill="EBF0F5" w:themeFill="accent2" w:themeFillTint="33"/>
          </w:tcPr>
          <w:p w:rsidR="00922599" w:rsidRPr="00D35EE4" w:rsidRDefault="00DB5C72" w:rsidP="00DB5C7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zone</w:t>
            </w:r>
          </w:p>
        </w:tc>
        <w:tc>
          <w:tcPr>
            <w:tcW w:w="7088" w:type="dxa"/>
            <w:gridSpan w:val="3"/>
          </w:tcPr>
          <w:p w:rsidR="00922599" w:rsidRPr="002B2E87" w:rsidRDefault="007457F8" w:rsidP="00E50C80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THETHRONE.PRO</w:t>
            </w:r>
          </w:p>
        </w:tc>
      </w:tr>
      <w:tr w:rsidR="00C562DF" w:rsidRPr="00D35EE4" w:rsidTr="00922599">
        <w:trPr>
          <w:trHeight w:val="101"/>
        </w:trPr>
        <w:tc>
          <w:tcPr>
            <w:tcW w:w="3085" w:type="dxa"/>
            <w:shd w:val="clear" w:color="auto" w:fill="EBF0F5" w:themeFill="accent2" w:themeFillTint="33"/>
          </w:tcPr>
          <w:p w:rsidR="00C562DF" w:rsidRPr="00D35EE4" w:rsidRDefault="00DB5C72" w:rsidP="00CB2F8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Enregistrements </w:t>
            </w:r>
            <w:r w:rsidR="00C562DF" w:rsidRPr="00DB5C72">
              <w:rPr>
                <w:b/>
                <w:lang w:val="fr-CA"/>
              </w:rPr>
              <w:t>A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C562DF" w:rsidRPr="00D35EE4" w:rsidRDefault="00C562DF" w:rsidP="00D35EE4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C562DF" w:rsidRPr="00D35EE4" w:rsidRDefault="00C562DF" w:rsidP="00D35EE4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C562DF" w:rsidRPr="00D35EE4" w:rsidRDefault="00C562DF" w:rsidP="00D35EE4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DB5C72" w:rsidRPr="00D35EE4" w:rsidTr="00922599">
        <w:trPr>
          <w:trHeight w:val="98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DB5C72" w:rsidRDefault="00DB5C72" w:rsidP="00D35EE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Valeurs «</w:t>
            </w:r>
            <w:r w:rsidRPr="00D35EE4">
              <w:rPr>
                <w:lang w:val="fr-CA"/>
              </w:rPr>
              <w:t>Usage</w:t>
            </w:r>
            <w:r>
              <w:rPr>
                <w:lang w:val="fr-CA"/>
              </w:rPr>
              <w:t>»</w:t>
            </w:r>
          </w:p>
          <w:p w:rsidR="00DB5C72" w:rsidRPr="00D35EE4" w:rsidRDefault="00A4355E" w:rsidP="00B6480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</w:t>
            </w:r>
            <w:r w:rsidR="00B6480E">
              <w:rPr>
                <w:lang w:val="fr-CA"/>
              </w:rPr>
              <w:t>OM</w:t>
            </w:r>
            <w:r>
              <w:rPr>
                <w:lang w:val="fr-CA"/>
              </w:rPr>
              <w:t xml:space="preserve">, </w:t>
            </w:r>
            <w:r w:rsidR="00DB5C72" w:rsidRPr="00D35EE4">
              <w:rPr>
                <w:lang w:val="fr-CA"/>
              </w:rPr>
              <w:t>WEB, FTP</w:t>
            </w:r>
          </w:p>
        </w:tc>
        <w:tc>
          <w:tcPr>
            <w:tcW w:w="1532" w:type="dxa"/>
          </w:tcPr>
          <w:p w:rsidR="00DB5C72" w:rsidRPr="002B2E87" w:rsidRDefault="00DB5C72" w:rsidP="00922599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862" w:type="dxa"/>
          </w:tcPr>
          <w:p w:rsidR="00DB5C72" w:rsidRPr="002B2E87" w:rsidRDefault="00DB5C72" w:rsidP="00E50C80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694" w:type="dxa"/>
          </w:tcPr>
          <w:p w:rsidR="00DB5C72" w:rsidRPr="002B2E87" w:rsidRDefault="00DB5C72" w:rsidP="00993F86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DB5C72" w:rsidRPr="00D35EE4" w:rsidTr="00922599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DB5C72" w:rsidRPr="00D35EE4" w:rsidRDefault="00DB5C72" w:rsidP="00D35EE4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DB5C72" w:rsidRPr="002B2E87" w:rsidRDefault="00DB5C72" w:rsidP="00C30345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862" w:type="dxa"/>
          </w:tcPr>
          <w:p w:rsidR="00DB5C72" w:rsidRPr="002B2E87" w:rsidRDefault="00DB5C72" w:rsidP="00C30345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694" w:type="dxa"/>
          </w:tcPr>
          <w:p w:rsidR="00DB5C72" w:rsidRPr="002B2E87" w:rsidRDefault="00DB5C72" w:rsidP="00C30345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DB5C72" w:rsidRPr="00D35EE4" w:rsidTr="00DB5C72">
        <w:trPr>
          <w:trHeight w:val="61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DB5C72" w:rsidRPr="00D35EE4" w:rsidRDefault="00DB5C72" w:rsidP="00D35EE4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DB5C72" w:rsidRPr="002B2E87" w:rsidRDefault="00DB5C72" w:rsidP="00D05F75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862" w:type="dxa"/>
          </w:tcPr>
          <w:p w:rsidR="00DB5C72" w:rsidRPr="002B2E87" w:rsidRDefault="00DB5C72" w:rsidP="00D05F75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694" w:type="dxa"/>
          </w:tcPr>
          <w:p w:rsidR="00DB5C72" w:rsidRPr="002B2E87" w:rsidRDefault="00DB5C72" w:rsidP="00D05F75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DB5C72" w:rsidRPr="00D35EE4" w:rsidTr="00922599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DB5C72" w:rsidRPr="00D35EE4" w:rsidRDefault="00DB5C72" w:rsidP="00D35EE4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DB5C72" w:rsidRPr="002B2E87" w:rsidRDefault="00DB5C72" w:rsidP="00B258F4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862" w:type="dxa"/>
          </w:tcPr>
          <w:p w:rsidR="00DB5C72" w:rsidRPr="002B2E87" w:rsidRDefault="00DB5C72" w:rsidP="00B258F4">
            <w:pPr>
              <w:pStyle w:val="Rponse"/>
              <w:rPr>
                <w:color w:val="auto"/>
                <w:lang w:val="fr-CA"/>
              </w:rPr>
            </w:pPr>
          </w:p>
        </w:tc>
        <w:tc>
          <w:tcPr>
            <w:tcW w:w="2694" w:type="dxa"/>
          </w:tcPr>
          <w:p w:rsidR="00DB5C72" w:rsidRPr="002B2E87" w:rsidRDefault="00DB5C72" w:rsidP="00B258F4">
            <w:pPr>
              <w:pStyle w:val="Rponse"/>
              <w:rPr>
                <w:color w:val="auto"/>
                <w:lang w:val="fr-CA"/>
              </w:rPr>
            </w:pPr>
          </w:p>
        </w:tc>
      </w:tr>
    </w:tbl>
    <w:p w:rsidR="008530E7" w:rsidRDefault="008530E7" w:rsidP="008530E7">
      <w:pPr>
        <w:rPr>
          <w:rFonts w:eastAsiaTheme="majorEastAsia"/>
        </w:rPr>
      </w:pPr>
      <w:bookmarkStart w:id="3" w:name="_Toc343104701"/>
      <w:r>
        <w:br w:type="page"/>
      </w:r>
    </w:p>
    <w:p w:rsidR="003E4B23" w:rsidRPr="00D35EE4" w:rsidRDefault="00CF5764" w:rsidP="003E4B23">
      <w:pPr>
        <w:pStyle w:val="Titre1"/>
      </w:pPr>
      <w:r>
        <w:lastRenderedPageBreak/>
        <w:t xml:space="preserve">Site </w:t>
      </w:r>
      <w:bookmarkEnd w:id="3"/>
      <w:r w:rsidR="00F04508">
        <w:t>FTP</w:t>
      </w:r>
      <w:r>
        <w:t xml:space="preserve"> corporatif</w:t>
      </w:r>
    </w:p>
    <w:p w:rsidR="008530E7" w:rsidRPr="00D35EE4" w:rsidRDefault="008530E7" w:rsidP="008530E7">
      <w:pPr>
        <w:pStyle w:val="Titre2"/>
      </w:pPr>
      <w:bookmarkStart w:id="4" w:name="_Toc343104705"/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708"/>
        <w:gridCol w:w="6465"/>
      </w:tblGrid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65" w:type="dxa"/>
          </w:tcPr>
          <w:p w:rsidR="008530E7" w:rsidRPr="002B2E87" w:rsidRDefault="00085A8C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CORPO</w:t>
            </w:r>
          </w:p>
        </w:tc>
      </w:tr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65" w:type="dxa"/>
          </w:tcPr>
          <w:p w:rsidR="008530E7" w:rsidRPr="002B2E87" w:rsidRDefault="00085A8C" w:rsidP="00CF6190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C:\_SEGA\FTP</w:t>
            </w:r>
          </w:p>
        </w:tc>
      </w:tr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65" w:type="dxa"/>
          </w:tcPr>
          <w:p w:rsidR="008530E7" w:rsidRPr="002B2E87" w:rsidRDefault="00085A8C" w:rsidP="00972E12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ftp</w:t>
            </w:r>
          </w:p>
        </w:tc>
      </w:tr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65" w:type="dxa"/>
          </w:tcPr>
          <w:p w:rsidR="008530E7" w:rsidRPr="002B2E87" w:rsidRDefault="008530E7" w:rsidP="00972E12">
            <w:pPr>
              <w:pStyle w:val="Rponse"/>
              <w:rPr>
                <w:color w:val="auto"/>
              </w:rPr>
            </w:pPr>
          </w:p>
        </w:tc>
      </w:tr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public</w:t>
            </w:r>
          </w:p>
        </w:tc>
        <w:tc>
          <w:tcPr>
            <w:tcW w:w="6465" w:type="dxa"/>
          </w:tcPr>
          <w:p w:rsidR="008530E7" w:rsidRPr="002B2E87" w:rsidRDefault="008530E7" w:rsidP="00972E12">
            <w:pPr>
              <w:pStyle w:val="Rponse"/>
              <w:rPr>
                <w:color w:val="auto"/>
              </w:rPr>
            </w:pPr>
          </w:p>
        </w:tc>
      </w:tr>
      <w:tr w:rsidR="008530E7" w:rsidRPr="00D35EE4" w:rsidTr="00822698">
        <w:tc>
          <w:tcPr>
            <w:tcW w:w="3708" w:type="dxa"/>
            <w:shd w:val="clear" w:color="auto" w:fill="EBF0F5" w:themeFill="accent2" w:themeFillTint="33"/>
          </w:tcPr>
          <w:p w:rsidR="008530E7" w:rsidRPr="00D35EE4" w:rsidRDefault="008530E7" w:rsidP="0082269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</w:t>
            </w:r>
            <w:r w:rsidR="00822698">
              <w:rPr>
                <w:lang w:val="fr-CA"/>
              </w:rPr>
              <w:t xml:space="preserve"> </w:t>
            </w:r>
            <w:r>
              <w:rPr>
                <w:lang w:val="fr-CA"/>
              </w:rPr>
              <w:t>(</w:t>
            </w:r>
            <w:r w:rsidR="00822698">
              <w:rPr>
                <w:lang w:val="fr-CA"/>
              </w:rPr>
              <w:t>I</w:t>
            </w:r>
            <w:r w:rsidRPr="00D35EE4">
              <w:rPr>
                <w:lang w:val="fr-CA"/>
              </w:rPr>
              <w:t>p</w:t>
            </w:r>
            <w:r>
              <w:rPr>
                <w:lang w:val="fr-CA"/>
              </w:rPr>
              <w:t> : Port : En-tête)</w:t>
            </w:r>
          </w:p>
        </w:tc>
        <w:tc>
          <w:tcPr>
            <w:tcW w:w="6465" w:type="dxa"/>
          </w:tcPr>
          <w:p w:rsidR="008530E7" w:rsidRPr="002B2E87" w:rsidRDefault="00085A8C" w:rsidP="00972E12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172.24.48.4</w:t>
            </w:r>
          </w:p>
        </w:tc>
      </w:tr>
    </w:tbl>
    <w:p w:rsidR="001105D4" w:rsidRPr="00D35EE4" w:rsidRDefault="001105D4" w:rsidP="00CF5764">
      <w:pPr>
        <w:pStyle w:val="Titre2"/>
      </w:pPr>
      <w:r w:rsidRPr="00D35EE4">
        <w:t>Propriétés du site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1105D4" w:rsidRPr="00D35EE4" w:rsidTr="00976BBD">
        <w:tc>
          <w:tcPr>
            <w:tcW w:w="3678" w:type="dxa"/>
            <w:shd w:val="clear" w:color="auto" w:fill="EBF0F5" w:themeFill="accent2" w:themeFillTint="33"/>
          </w:tcPr>
          <w:p w:rsidR="001105D4" w:rsidRPr="00D35EE4" w:rsidRDefault="004F6F06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1105D4" w:rsidRPr="002B2E87" w:rsidRDefault="001105D4" w:rsidP="00976BBD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05D4" w:rsidRPr="00D35EE4" w:rsidTr="00976BBD">
        <w:tc>
          <w:tcPr>
            <w:tcW w:w="3678" w:type="dxa"/>
            <w:shd w:val="clear" w:color="auto" w:fill="EBF0F5" w:themeFill="accent2" w:themeFillTint="33"/>
          </w:tcPr>
          <w:p w:rsidR="001105D4" w:rsidRPr="00D35EE4" w:rsidRDefault="004F6F06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1105D4" w:rsidRPr="002B2E87" w:rsidRDefault="0072083D" w:rsidP="00976BBD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De base</w:t>
            </w:r>
          </w:p>
        </w:tc>
      </w:tr>
      <w:tr w:rsidR="00CF5764" w:rsidRPr="00D35EE4" w:rsidTr="00976BBD">
        <w:tc>
          <w:tcPr>
            <w:tcW w:w="3678" w:type="dxa"/>
            <w:shd w:val="clear" w:color="auto" w:fill="EBF0F5" w:themeFill="accent2" w:themeFillTint="33"/>
          </w:tcPr>
          <w:p w:rsidR="00CF5764" w:rsidRPr="00D35EE4" w:rsidRDefault="004F6F06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5396A" w:rsidRPr="0072083D" w:rsidRDefault="0072083D" w:rsidP="00C5396A">
            <w:pPr>
              <w:pStyle w:val="Rponse"/>
              <w:rPr>
                <w:color w:val="auto"/>
                <w:lang w:val="fr-CA"/>
              </w:rPr>
            </w:pPr>
            <w:r w:rsidRPr="0072083D">
              <w:rPr>
                <w:color w:val="auto"/>
                <w:lang w:val="fr-CA"/>
              </w:rPr>
              <w:t>Admin : lecture / ecriture</w:t>
            </w:r>
          </w:p>
          <w:p w:rsidR="0072083D" w:rsidRPr="0072083D" w:rsidRDefault="0072083D" w:rsidP="00C5396A">
            <w:pPr>
              <w:pStyle w:val="Rponse"/>
              <w:rPr>
                <w:color w:val="auto"/>
                <w:lang w:val="fr-CA"/>
              </w:rPr>
            </w:pPr>
            <w:r w:rsidRPr="0072083D">
              <w:rPr>
                <w:color w:val="auto"/>
                <w:lang w:val="fr-CA"/>
              </w:rPr>
              <w:t>Anonyme : lecture</w:t>
            </w:r>
          </w:p>
        </w:tc>
      </w:tr>
    </w:tbl>
    <w:p w:rsidR="001163C2" w:rsidRDefault="001163C2">
      <w:r>
        <w:br w:type="page"/>
      </w:r>
    </w:p>
    <w:p w:rsidR="001163C2" w:rsidRDefault="001163C2" w:rsidP="001163C2">
      <w:pPr>
        <w:pStyle w:val="Titre1"/>
      </w:pPr>
      <w:r>
        <w:lastRenderedPageBreak/>
        <w:t>Hyper-V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1163C2" w:rsidTr="001163C2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serveur dans la console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D8174D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1163C2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commutateur virtuel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2B2E87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commutateur virtuel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2B2E87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«Ordi virtuel»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2B2E87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«Disque virtuel»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2B2E87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carte réseau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1163C2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Mémoire (départ, max)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 w:rsidP="00A673DD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1163C2" w:rsidTr="002B2E87">
        <w:tc>
          <w:tcPr>
            <w:tcW w:w="439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7E7EB" w:themeFill="text2" w:themeFillTint="33"/>
            <w:hideMark/>
          </w:tcPr>
          <w:p w:rsidR="001163C2" w:rsidRDefault="001163C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 Lock</w:t>
            </w:r>
          </w:p>
        </w:tc>
        <w:tc>
          <w:tcPr>
            <w:tcW w:w="5783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1163C2" w:rsidRPr="002B2E87" w:rsidRDefault="001163C2">
            <w:pPr>
              <w:pStyle w:val="Rponse"/>
              <w:rPr>
                <w:color w:val="auto"/>
                <w:lang w:val="fr-CA"/>
              </w:rPr>
            </w:pPr>
          </w:p>
        </w:tc>
      </w:tr>
    </w:tbl>
    <w:p w:rsidR="00822698" w:rsidRDefault="00822698" w:rsidP="00822698">
      <w:pPr>
        <w:rPr>
          <w:rFonts w:eastAsiaTheme="majorEastAsia"/>
        </w:rPr>
      </w:pPr>
      <w:r>
        <w:br w:type="page"/>
      </w:r>
    </w:p>
    <w:p w:rsidR="008530E7" w:rsidRDefault="008530E7" w:rsidP="008530E7">
      <w:pPr>
        <w:pStyle w:val="Titre1"/>
      </w:pPr>
      <w:r>
        <w:lastRenderedPageBreak/>
        <w:t>Stratégie de groupe</w:t>
      </w:r>
    </w:p>
    <w:p w:rsidR="008530E7" w:rsidRPr="00777798" w:rsidRDefault="008530E7" w:rsidP="008530E7">
      <w:pPr>
        <w:pStyle w:val="Important"/>
      </w:pPr>
      <w:r w:rsidRPr="00777798">
        <w:t>Joindre le rapport de votre stratégie en fichier HTML à votre remise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8530E7" w:rsidRPr="00D35EE4" w:rsidTr="00972E12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stratégie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8530E7" w:rsidRPr="00D35EE4" w:rsidRDefault="0072083D" w:rsidP="00972E12">
            <w:pPr>
              <w:pStyle w:val="Rponse"/>
            </w:pPr>
            <w:r>
              <w:t>SG_ACCES</w:t>
            </w:r>
          </w:p>
        </w:tc>
      </w:tr>
      <w:tr w:rsidR="008530E7" w:rsidRPr="00D35EE4" w:rsidTr="00972E12">
        <w:trPr>
          <w:trHeight w:val="139"/>
        </w:trPr>
        <w:tc>
          <w:tcPr>
            <w:tcW w:w="4792" w:type="dxa"/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Lier à </w:t>
            </w:r>
          </w:p>
        </w:tc>
        <w:tc>
          <w:tcPr>
            <w:tcW w:w="5564" w:type="dxa"/>
          </w:tcPr>
          <w:p w:rsidR="008530E7" w:rsidRPr="00D35EE4" w:rsidRDefault="0072083D" w:rsidP="00972E12">
            <w:pPr>
              <w:pStyle w:val="Rponse"/>
            </w:pPr>
            <w:r>
              <w:t>domaine</w:t>
            </w:r>
          </w:p>
        </w:tc>
      </w:tr>
      <w:tr w:rsidR="008530E7" w:rsidRPr="00D35EE4" w:rsidTr="00972E12">
        <w:trPr>
          <w:trHeight w:val="139"/>
        </w:trPr>
        <w:tc>
          <w:tcPr>
            <w:tcW w:w="4792" w:type="dxa"/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priorité</w:t>
            </w:r>
          </w:p>
        </w:tc>
        <w:tc>
          <w:tcPr>
            <w:tcW w:w="5564" w:type="dxa"/>
          </w:tcPr>
          <w:p w:rsidR="008530E7" w:rsidRPr="00D35EE4" w:rsidRDefault="0072083D" w:rsidP="00972E12">
            <w:pPr>
              <w:pStyle w:val="Rponse"/>
            </w:pPr>
            <w:r>
              <w:t>2</w:t>
            </w:r>
          </w:p>
        </w:tc>
      </w:tr>
    </w:tbl>
    <w:p w:rsidR="008530E7" w:rsidRPr="00D35EE4" w:rsidRDefault="008530E7" w:rsidP="008530E7">
      <w:pPr>
        <w:pStyle w:val="Titre2"/>
      </w:pPr>
      <w:r>
        <w:rPr>
          <w:rFonts w:eastAsia="Times New Roman"/>
        </w:rPr>
        <w:t>PowerShell pour les stratégies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8530E7" w:rsidRPr="00D35EE4" w:rsidTr="00972E12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Génération de votre rapport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8530E7" w:rsidRPr="00984EC8" w:rsidRDefault="008530E7" w:rsidP="00972E12">
            <w:pPr>
              <w:pStyle w:val="Rponse"/>
              <w:rPr>
                <w:lang w:val="fr-CA"/>
              </w:rPr>
            </w:pPr>
            <w:bookmarkStart w:id="5" w:name="_GoBack"/>
            <w:bookmarkEnd w:id="5"/>
          </w:p>
        </w:tc>
      </w:tr>
      <w:tr w:rsidR="008530E7" w:rsidRPr="00D35EE4" w:rsidTr="00972E12">
        <w:trPr>
          <w:trHeight w:val="139"/>
        </w:trPr>
        <w:tc>
          <w:tcPr>
            <w:tcW w:w="4792" w:type="dxa"/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Backup de votre GPO</w:t>
            </w:r>
          </w:p>
        </w:tc>
        <w:tc>
          <w:tcPr>
            <w:tcW w:w="5564" w:type="dxa"/>
          </w:tcPr>
          <w:p w:rsidR="008530E7" w:rsidRPr="00984EC8" w:rsidRDefault="008530E7" w:rsidP="00972E12">
            <w:pPr>
              <w:pStyle w:val="Rponse"/>
              <w:rPr>
                <w:lang w:val="fr-CA"/>
              </w:rPr>
            </w:pPr>
          </w:p>
        </w:tc>
      </w:tr>
      <w:tr w:rsidR="008530E7" w:rsidRPr="00D35EE4" w:rsidTr="00972E12">
        <w:trPr>
          <w:trHeight w:val="139"/>
        </w:trPr>
        <w:tc>
          <w:tcPr>
            <w:tcW w:w="4792" w:type="dxa"/>
            <w:shd w:val="clear" w:color="auto" w:fill="E7E7EB" w:themeFill="text2" w:themeFillTint="33"/>
          </w:tcPr>
          <w:p w:rsidR="008530E7" w:rsidRPr="00D35EE4" w:rsidRDefault="008530E7" w:rsidP="00972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Importation de votre GPO</w:t>
            </w:r>
          </w:p>
        </w:tc>
        <w:tc>
          <w:tcPr>
            <w:tcW w:w="5564" w:type="dxa"/>
          </w:tcPr>
          <w:p w:rsidR="008530E7" w:rsidRPr="00984EC8" w:rsidRDefault="008530E7" w:rsidP="00972E12">
            <w:pPr>
              <w:pStyle w:val="Rponse"/>
              <w:rPr>
                <w:lang w:val="fr-CA"/>
              </w:rPr>
            </w:pPr>
          </w:p>
        </w:tc>
      </w:tr>
    </w:tbl>
    <w:p w:rsidR="004A17CC" w:rsidRDefault="004A17CC" w:rsidP="00E31161">
      <w:pPr>
        <w:rPr>
          <w:rFonts w:eastAsia="Calibri"/>
        </w:rPr>
      </w:pPr>
    </w:p>
    <w:sectPr w:rsidR="004A17CC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B45" w:rsidRDefault="00767B45">
      <w:pPr>
        <w:spacing w:after="0" w:line="240" w:lineRule="auto"/>
      </w:pPr>
      <w:r>
        <w:separator/>
      </w:r>
    </w:p>
  </w:endnote>
  <w:endnote w:type="continuationSeparator" w:id="0">
    <w:p w:rsidR="00767B45" w:rsidRDefault="00767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1857481-37C6-426D-B6A4-1FF240530316}"/>
    <w:embedBold r:id="rId2" w:fontKey="{997491B1-398E-416E-8DDB-AB0983D2979C}"/>
    <w:embedItalic r:id="rId3" w:fontKey="{B8EA988D-C426-4413-81CE-6140FBB61108}"/>
    <w:embedBoldItalic r:id="rId4" w:fontKey="{2971CA67-454E-4663-9CE3-02FDD7191066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18C8C97D-FBDB-4A5D-A81C-B7FB11F5B2C9}"/>
    <w:embedBold r:id="rId6" w:fontKey="{2A443E2D-6F9E-4195-A274-8ED176B5461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A7107B1D-102C-430A-8D01-EFE8FCC9264D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7F0A1F66-B51C-4D0A-B065-1955B267AEFE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822CC216-7C19-408B-8393-2E6BF2725AF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A52C35" w:rsidRPr="00A52C35">
      <w:rPr>
        <w:noProof/>
        <w:lang w:val="fr-FR"/>
      </w:rPr>
      <w:t>4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10364D94" wp14:editId="0E4AE7F5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72083D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D8174D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Pr="0072083D">
      <w:rPr>
        <w:noProof/>
        <w:color w:val="727CA3" w:themeColor="accent1"/>
        <w:lang w:val="fr-FR"/>
      </w:rPr>
      <w:t>7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B45" w:rsidRDefault="00767B45">
      <w:pPr>
        <w:spacing w:after="0" w:line="240" w:lineRule="auto"/>
      </w:pPr>
      <w:r>
        <w:separator/>
      </w:r>
    </w:p>
  </w:footnote>
  <w:footnote w:type="continuationSeparator" w:id="0">
    <w:p w:rsidR="00767B45" w:rsidRDefault="00767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72083D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060B" w:rsidRPr="0052060B">
          <w:rPr>
            <w:color w:val="727CA3" w:themeColor="accent1"/>
          </w:rPr>
          <w:t>Rapport Tâche 2 Équipe à 3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05612"/>
    <w:rsid w:val="00010CB3"/>
    <w:rsid w:val="0002141C"/>
    <w:rsid w:val="000304A2"/>
    <w:rsid w:val="00036CEF"/>
    <w:rsid w:val="00053D30"/>
    <w:rsid w:val="00056FB4"/>
    <w:rsid w:val="000616B5"/>
    <w:rsid w:val="000637BF"/>
    <w:rsid w:val="00080523"/>
    <w:rsid w:val="00085A8C"/>
    <w:rsid w:val="00086ABF"/>
    <w:rsid w:val="00096950"/>
    <w:rsid w:val="000A0BF8"/>
    <w:rsid w:val="000A0E52"/>
    <w:rsid w:val="000A4FD7"/>
    <w:rsid w:val="000A552B"/>
    <w:rsid w:val="000A62DF"/>
    <w:rsid w:val="000A7927"/>
    <w:rsid w:val="000A7A7B"/>
    <w:rsid w:val="000B5351"/>
    <w:rsid w:val="000B76C4"/>
    <w:rsid w:val="000C2306"/>
    <w:rsid w:val="000C54D9"/>
    <w:rsid w:val="000F09C1"/>
    <w:rsid w:val="001105D4"/>
    <w:rsid w:val="00113F99"/>
    <w:rsid w:val="00115EDF"/>
    <w:rsid w:val="001163C2"/>
    <w:rsid w:val="0012651A"/>
    <w:rsid w:val="001306E3"/>
    <w:rsid w:val="00132C1B"/>
    <w:rsid w:val="00133079"/>
    <w:rsid w:val="001356C7"/>
    <w:rsid w:val="00140978"/>
    <w:rsid w:val="00142A89"/>
    <w:rsid w:val="001619A9"/>
    <w:rsid w:val="00165B63"/>
    <w:rsid w:val="001865E7"/>
    <w:rsid w:val="0019481D"/>
    <w:rsid w:val="00196E5C"/>
    <w:rsid w:val="001A476C"/>
    <w:rsid w:val="001A5A3B"/>
    <w:rsid w:val="001B1E4D"/>
    <w:rsid w:val="001C5427"/>
    <w:rsid w:val="001E077C"/>
    <w:rsid w:val="001E349B"/>
    <w:rsid w:val="001E4954"/>
    <w:rsid w:val="00202C45"/>
    <w:rsid w:val="0021282E"/>
    <w:rsid w:val="002143AF"/>
    <w:rsid w:val="00214CF3"/>
    <w:rsid w:val="002326CB"/>
    <w:rsid w:val="00233EE2"/>
    <w:rsid w:val="00261D8D"/>
    <w:rsid w:val="00293127"/>
    <w:rsid w:val="002B2E87"/>
    <w:rsid w:val="002B405C"/>
    <w:rsid w:val="002B5090"/>
    <w:rsid w:val="002B6CD0"/>
    <w:rsid w:val="002C5D70"/>
    <w:rsid w:val="002D3044"/>
    <w:rsid w:val="002D7483"/>
    <w:rsid w:val="002F404D"/>
    <w:rsid w:val="002F48E5"/>
    <w:rsid w:val="002F5BB2"/>
    <w:rsid w:val="002F74F1"/>
    <w:rsid w:val="003122DF"/>
    <w:rsid w:val="003139AC"/>
    <w:rsid w:val="00315E05"/>
    <w:rsid w:val="00320D1F"/>
    <w:rsid w:val="0032199E"/>
    <w:rsid w:val="003225E1"/>
    <w:rsid w:val="00322D11"/>
    <w:rsid w:val="00322E22"/>
    <w:rsid w:val="00343730"/>
    <w:rsid w:val="00350990"/>
    <w:rsid w:val="00352B36"/>
    <w:rsid w:val="00361394"/>
    <w:rsid w:val="00376008"/>
    <w:rsid w:val="00386834"/>
    <w:rsid w:val="00391E13"/>
    <w:rsid w:val="0039446D"/>
    <w:rsid w:val="003A2228"/>
    <w:rsid w:val="003A43D9"/>
    <w:rsid w:val="003A6767"/>
    <w:rsid w:val="003C171F"/>
    <w:rsid w:val="003C736A"/>
    <w:rsid w:val="003D4DB7"/>
    <w:rsid w:val="003E4B23"/>
    <w:rsid w:val="003E6A63"/>
    <w:rsid w:val="003E6AF6"/>
    <w:rsid w:val="0040274A"/>
    <w:rsid w:val="00417679"/>
    <w:rsid w:val="0043202E"/>
    <w:rsid w:val="004346FD"/>
    <w:rsid w:val="00446B6D"/>
    <w:rsid w:val="0045223D"/>
    <w:rsid w:val="004630CA"/>
    <w:rsid w:val="00463868"/>
    <w:rsid w:val="00466A32"/>
    <w:rsid w:val="004715A4"/>
    <w:rsid w:val="004715E4"/>
    <w:rsid w:val="00483607"/>
    <w:rsid w:val="00492D4E"/>
    <w:rsid w:val="0049513F"/>
    <w:rsid w:val="004A17CC"/>
    <w:rsid w:val="004A60BD"/>
    <w:rsid w:val="004B19CC"/>
    <w:rsid w:val="004B52E7"/>
    <w:rsid w:val="004B58FF"/>
    <w:rsid w:val="004B5A06"/>
    <w:rsid w:val="004C4776"/>
    <w:rsid w:val="004C67D7"/>
    <w:rsid w:val="004D6855"/>
    <w:rsid w:val="004E06D2"/>
    <w:rsid w:val="004E0A2A"/>
    <w:rsid w:val="004E6FA4"/>
    <w:rsid w:val="004F3F85"/>
    <w:rsid w:val="004F52A4"/>
    <w:rsid w:val="004F6F06"/>
    <w:rsid w:val="00500CC0"/>
    <w:rsid w:val="005011C8"/>
    <w:rsid w:val="005073AA"/>
    <w:rsid w:val="0052060B"/>
    <w:rsid w:val="0053066C"/>
    <w:rsid w:val="0053452E"/>
    <w:rsid w:val="00546D40"/>
    <w:rsid w:val="0056734D"/>
    <w:rsid w:val="0057577F"/>
    <w:rsid w:val="00595D02"/>
    <w:rsid w:val="005A224E"/>
    <w:rsid w:val="005A29AD"/>
    <w:rsid w:val="005B278C"/>
    <w:rsid w:val="005B64F7"/>
    <w:rsid w:val="005C2D47"/>
    <w:rsid w:val="005C3422"/>
    <w:rsid w:val="005C7158"/>
    <w:rsid w:val="005D65FC"/>
    <w:rsid w:val="005E178D"/>
    <w:rsid w:val="005E24F6"/>
    <w:rsid w:val="005F07AB"/>
    <w:rsid w:val="005F263A"/>
    <w:rsid w:val="005F5707"/>
    <w:rsid w:val="0060038C"/>
    <w:rsid w:val="00603257"/>
    <w:rsid w:val="00606011"/>
    <w:rsid w:val="0061338C"/>
    <w:rsid w:val="00620D58"/>
    <w:rsid w:val="00640681"/>
    <w:rsid w:val="00640D34"/>
    <w:rsid w:val="00654598"/>
    <w:rsid w:val="00670D3E"/>
    <w:rsid w:val="00675711"/>
    <w:rsid w:val="006931EF"/>
    <w:rsid w:val="00696934"/>
    <w:rsid w:val="006F5BF7"/>
    <w:rsid w:val="00703D3D"/>
    <w:rsid w:val="0070722F"/>
    <w:rsid w:val="007157BA"/>
    <w:rsid w:val="0072083D"/>
    <w:rsid w:val="00722E9B"/>
    <w:rsid w:val="0073660F"/>
    <w:rsid w:val="007423D3"/>
    <w:rsid w:val="00743388"/>
    <w:rsid w:val="007457F8"/>
    <w:rsid w:val="00751FED"/>
    <w:rsid w:val="007523E6"/>
    <w:rsid w:val="007564F7"/>
    <w:rsid w:val="007623B5"/>
    <w:rsid w:val="007631E3"/>
    <w:rsid w:val="00764001"/>
    <w:rsid w:val="00767B45"/>
    <w:rsid w:val="0077087B"/>
    <w:rsid w:val="00777798"/>
    <w:rsid w:val="007A37B2"/>
    <w:rsid w:val="007A48AA"/>
    <w:rsid w:val="007B212B"/>
    <w:rsid w:val="007B5F38"/>
    <w:rsid w:val="007C0B69"/>
    <w:rsid w:val="007C5153"/>
    <w:rsid w:val="007D1D5B"/>
    <w:rsid w:val="007D51D7"/>
    <w:rsid w:val="007E1756"/>
    <w:rsid w:val="00810C91"/>
    <w:rsid w:val="00822698"/>
    <w:rsid w:val="0083476C"/>
    <w:rsid w:val="008352BD"/>
    <w:rsid w:val="00844E11"/>
    <w:rsid w:val="00846455"/>
    <w:rsid w:val="008530E7"/>
    <w:rsid w:val="00856AC6"/>
    <w:rsid w:val="00861B16"/>
    <w:rsid w:val="00865D7F"/>
    <w:rsid w:val="00865DB6"/>
    <w:rsid w:val="00870DF2"/>
    <w:rsid w:val="00870FE7"/>
    <w:rsid w:val="00874671"/>
    <w:rsid w:val="008A0297"/>
    <w:rsid w:val="008A375D"/>
    <w:rsid w:val="008A5619"/>
    <w:rsid w:val="008A5FC4"/>
    <w:rsid w:val="008A67B1"/>
    <w:rsid w:val="008B2BF9"/>
    <w:rsid w:val="008C3235"/>
    <w:rsid w:val="008D473B"/>
    <w:rsid w:val="008E11FF"/>
    <w:rsid w:val="008E1D54"/>
    <w:rsid w:val="008E3C14"/>
    <w:rsid w:val="008F45F0"/>
    <w:rsid w:val="008F75A0"/>
    <w:rsid w:val="00906DD2"/>
    <w:rsid w:val="00907761"/>
    <w:rsid w:val="0091229A"/>
    <w:rsid w:val="00917738"/>
    <w:rsid w:val="00920AE5"/>
    <w:rsid w:val="00922599"/>
    <w:rsid w:val="009230C4"/>
    <w:rsid w:val="00933F28"/>
    <w:rsid w:val="00937EE9"/>
    <w:rsid w:val="0094043C"/>
    <w:rsid w:val="00940502"/>
    <w:rsid w:val="0094121F"/>
    <w:rsid w:val="00944211"/>
    <w:rsid w:val="0095258C"/>
    <w:rsid w:val="00954C67"/>
    <w:rsid w:val="00956048"/>
    <w:rsid w:val="00963048"/>
    <w:rsid w:val="00963E29"/>
    <w:rsid w:val="00975EF7"/>
    <w:rsid w:val="0098243D"/>
    <w:rsid w:val="009838FA"/>
    <w:rsid w:val="00984EC8"/>
    <w:rsid w:val="00993F86"/>
    <w:rsid w:val="009A2F75"/>
    <w:rsid w:val="009B03FD"/>
    <w:rsid w:val="009C31B6"/>
    <w:rsid w:val="009C6FA6"/>
    <w:rsid w:val="009E4D9D"/>
    <w:rsid w:val="009F0A9B"/>
    <w:rsid w:val="009F1B45"/>
    <w:rsid w:val="00A001E2"/>
    <w:rsid w:val="00A00D52"/>
    <w:rsid w:val="00A02094"/>
    <w:rsid w:val="00A02E73"/>
    <w:rsid w:val="00A051DF"/>
    <w:rsid w:val="00A05CCF"/>
    <w:rsid w:val="00A075B9"/>
    <w:rsid w:val="00A1497D"/>
    <w:rsid w:val="00A235DE"/>
    <w:rsid w:val="00A27CD5"/>
    <w:rsid w:val="00A4355E"/>
    <w:rsid w:val="00A52C35"/>
    <w:rsid w:val="00A5797C"/>
    <w:rsid w:val="00A673DD"/>
    <w:rsid w:val="00A70E3C"/>
    <w:rsid w:val="00AA067C"/>
    <w:rsid w:val="00AA07D8"/>
    <w:rsid w:val="00AA2161"/>
    <w:rsid w:val="00AA493D"/>
    <w:rsid w:val="00AB1F47"/>
    <w:rsid w:val="00AB72FF"/>
    <w:rsid w:val="00AC2DAA"/>
    <w:rsid w:val="00AC59A3"/>
    <w:rsid w:val="00AD73BB"/>
    <w:rsid w:val="00AE7992"/>
    <w:rsid w:val="00AF0F3F"/>
    <w:rsid w:val="00AF35DE"/>
    <w:rsid w:val="00AF4CF5"/>
    <w:rsid w:val="00AF7FE2"/>
    <w:rsid w:val="00B03246"/>
    <w:rsid w:val="00B1190A"/>
    <w:rsid w:val="00B12CF6"/>
    <w:rsid w:val="00B1327A"/>
    <w:rsid w:val="00B156DA"/>
    <w:rsid w:val="00B258F4"/>
    <w:rsid w:val="00B3453F"/>
    <w:rsid w:val="00B5336A"/>
    <w:rsid w:val="00B53A7D"/>
    <w:rsid w:val="00B6480E"/>
    <w:rsid w:val="00B703E7"/>
    <w:rsid w:val="00B766AD"/>
    <w:rsid w:val="00B8219E"/>
    <w:rsid w:val="00B83D99"/>
    <w:rsid w:val="00B95EBC"/>
    <w:rsid w:val="00BA61FB"/>
    <w:rsid w:val="00BB395C"/>
    <w:rsid w:val="00BD151A"/>
    <w:rsid w:val="00BD5A2B"/>
    <w:rsid w:val="00BE2FD8"/>
    <w:rsid w:val="00BE3FB5"/>
    <w:rsid w:val="00BF4DF6"/>
    <w:rsid w:val="00C12036"/>
    <w:rsid w:val="00C1404C"/>
    <w:rsid w:val="00C15F6D"/>
    <w:rsid w:val="00C171B6"/>
    <w:rsid w:val="00C30345"/>
    <w:rsid w:val="00C43E0D"/>
    <w:rsid w:val="00C53319"/>
    <w:rsid w:val="00C5396A"/>
    <w:rsid w:val="00C53FC0"/>
    <w:rsid w:val="00C562DF"/>
    <w:rsid w:val="00C63E96"/>
    <w:rsid w:val="00C64725"/>
    <w:rsid w:val="00C66A71"/>
    <w:rsid w:val="00C71475"/>
    <w:rsid w:val="00C81277"/>
    <w:rsid w:val="00C820B3"/>
    <w:rsid w:val="00C85350"/>
    <w:rsid w:val="00C86781"/>
    <w:rsid w:val="00C94AC7"/>
    <w:rsid w:val="00CA3B08"/>
    <w:rsid w:val="00CB1786"/>
    <w:rsid w:val="00CB1914"/>
    <w:rsid w:val="00CB2F3A"/>
    <w:rsid w:val="00CB2F83"/>
    <w:rsid w:val="00CB5505"/>
    <w:rsid w:val="00CC2F08"/>
    <w:rsid w:val="00CD1D6F"/>
    <w:rsid w:val="00CD3948"/>
    <w:rsid w:val="00CE3AA8"/>
    <w:rsid w:val="00CF3A3C"/>
    <w:rsid w:val="00CF4616"/>
    <w:rsid w:val="00CF5764"/>
    <w:rsid w:val="00CF6190"/>
    <w:rsid w:val="00D026B7"/>
    <w:rsid w:val="00D02D0E"/>
    <w:rsid w:val="00D05F75"/>
    <w:rsid w:val="00D17489"/>
    <w:rsid w:val="00D1763C"/>
    <w:rsid w:val="00D22673"/>
    <w:rsid w:val="00D327EE"/>
    <w:rsid w:val="00D35EE4"/>
    <w:rsid w:val="00D42B05"/>
    <w:rsid w:val="00D50294"/>
    <w:rsid w:val="00D5735A"/>
    <w:rsid w:val="00D707A8"/>
    <w:rsid w:val="00D71B14"/>
    <w:rsid w:val="00D8174D"/>
    <w:rsid w:val="00D83F4A"/>
    <w:rsid w:val="00DB248A"/>
    <w:rsid w:val="00DB5C72"/>
    <w:rsid w:val="00DB7D48"/>
    <w:rsid w:val="00DC1D69"/>
    <w:rsid w:val="00DC29CA"/>
    <w:rsid w:val="00DD0C8A"/>
    <w:rsid w:val="00E035AF"/>
    <w:rsid w:val="00E03943"/>
    <w:rsid w:val="00E07E99"/>
    <w:rsid w:val="00E15B2D"/>
    <w:rsid w:val="00E21DDA"/>
    <w:rsid w:val="00E239A3"/>
    <w:rsid w:val="00E31161"/>
    <w:rsid w:val="00E47150"/>
    <w:rsid w:val="00E50C80"/>
    <w:rsid w:val="00E52C48"/>
    <w:rsid w:val="00E54694"/>
    <w:rsid w:val="00E64113"/>
    <w:rsid w:val="00E71435"/>
    <w:rsid w:val="00E72109"/>
    <w:rsid w:val="00E746AB"/>
    <w:rsid w:val="00E806C8"/>
    <w:rsid w:val="00E856B9"/>
    <w:rsid w:val="00E92FE8"/>
    <w:rsid w:val="00E9466B"/>
    <w:rsid w:val="00EA43D0"/>
    <w:rsid w:val="00EE1CAB"/>
    <w:rsid w:val="00EE65F2"/>
    <w:rsid w:val="00EE698F"/>
    <w:rsid w:val="00EF79D6"/>
    <w:rsid w:val="00EF7BEF"/>
    <w:rsid w:val="00F04508"/>
    <w:rsid w:val="00F074CE"/>
    <w:rsid w:val="00F10925"/>
    <w:rsid w:val="00F15378"/>
    <w:rsid w:val="00F17079"/>
    <w:rsid w:val="00F22E1E"/>
    <w:rsid w:val="00F35D82"/>
    <w:rsid w:val="00F4233A"/>
    <w:rsid w:val="00F52CC3"/>
    <w:rsid w:val="00F60C2A"/>
    <w:rsid w:val="00F6508C"/>
    <w:rsid w:val="00F7193D"/>
    <w:rsid w:val="00F726EE"/>
    <w:rsid w:val="00F77ECB"/>
    <w:rsid w:val="00F91ABB"/>
    <w:rsid w:val="00FA17D9"/>
    <w:rsid w:val="00FA2E00"/>
    <w:rsid w:val="00FA3253"/>
    <w:rsid w:val="00FB34E6"/>
    <w:rsid w:val="00FB59FD"/>
    <w:rsid w:val="00FB5E5E"/>
    <w:rsid w:val="00FC568A"/>
    <w:rsid w:val="00FC6288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BB395C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BB395C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7A3869-4EFA-490B-B10A-FBEE6A009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308</TotalTime>
  <Pages>8</Pages>
  <Words>374</Words>
  <Characters>2059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Tâche 2 Équipe à 3</vt:lpstr>
      <vt:lpstr/>
    </vt:vector>
  </TitlesOfParts>
  <Manager>Erwan Palanque</Manager>
  <Company>Famille</Company>
  <LinksUpToDate>false</LinksUpToDate>
  <CharactersWithSpaces>2429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Tâche 2 Équipe à 3</dc:title>
  <dc:subject>Projet réseau 420-B61 et 420-B64</dc:subject>
  <dc:creator>Famille</dc:creator>
  <cp:lastModifiedBy>Administrateur</cp:lastModifiedBy>
  <cp:revision>148</cp:revision>
  <cp:lastPrinted>2013-04-26T17:50:00Z</cp:lastPrinted>
  <dcterms:created xsi:type="dcterms:W3CDTF">2013-04-23T15:56:00Z</dcterms:created>
  <dcterms:modified xsi:type="dcterms:W3CDTF">2013-05-09T15:11:00Z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